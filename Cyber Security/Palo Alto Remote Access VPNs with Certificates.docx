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176379" w:rsidR="00952F7D" w:rsidP="13C62E0F" w:rsidRDefault="00BD2A5A" w14:paraId="3985EB39" w14:textId="69F9A357">
      <w:pPr>
        <w:pStyle w:val="GraphicAnchor"/>
      </w:pPr>
      <w:r>
        <w:tab/>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Pr="00176379" w:rsidR="00DF198B" w:rsidTr="5BFB5B9C" w14:paraId="7B2771C1" w14:textId="77777777">
        <w:trPr>
          <w:trHeight w:val="1083"/>
        </w:trPr>
        <w:tc>
          <w:tcPr>
            <w:tcW w:w="10790" w:type="dxa"/>
            <w:gridSpan w:val="9"/>
            <w:tcMar/>
          </w:tcPr>
          <w:p w:rsidRPr="00176379" w:rsidR="00DF198B" w:rsidP="13C62E0F" w:rsidRDefault="00DF198B" w14:paraId="619DBB4D" w14:textId="77777777"/>
        </w:tc>
      </w:tr>
      <w:tr w:rsidRPr="00176379" w:rsidR="00DF198B" w:rsidTr="5BFB5B9C" w14:paraId="5F8277CB" w14:textId="77777777">
        <w:trPr>
          <w:trHeight w:val="1068"/>
        </w:trPr>
        <w:tc>
          <w:tcPr>
            <w:tcW w:w="1198" w:type="dxa"/>
            <w:gridSpan w:val="2"/>
            <w:tcBorders>
              <w:right w:val="single" w:color="476166" w:themeColor="accent1" w:sz="18" w:space="0"/>
            </w:tcBorders>
            <w:tcMar/>
          </w:tcPr>
          <w:p w:rsidRPr="00176379" w:rsidR="00DF198B" w:rsidP="13C62E0F" w:rsidRDefault="00DF198B" w14:paraId="3343F1D3" w14:textId="77777777"/>
        </w:tc>
        <w:tc>
          <w:tcPr>
            <w:tcW w:w="8393" w:type="dxa"/>
            <w:gridSpan w:val="5"/>
            <w:tcBorders>
              <w:top w:val="single" w:color="476166" w:themeColor="accent1" w:sz="18" w:space="0"/>
              <w:left w:val="single" w:color="476166" w:themeColor="accent1" w:sz="18" w:space="0"/>
              <w:bottom w:val="single" w:color="476166" w:themeColor="accent1" w:sz="18" w:space="0"/>
              <w:right w:val="single" w:color="476166" w:themeColor="accent1" w:sz="18" w:space="0"/>
            </w:tcBorders>
            <w:shd w:val="clear" w:color="auto" w:fill="FFFFFF" w:themeFill="background1"/>
            <w:tcMar/>
            <w:vAlign w:val="center"/>
          </w:tcPr>
          <w:p w:rsidRPr="00DD003E" w:rsidR="00DF198B" w:rsidP="70AFAC6D" w:rsidRDefault="00DD003E" w14:paraId="50A0F71B" w14:textId="0A535A97">
            <w:pPr>
              <w:pStyle w:val="Normal"/>
              <w:jc w:val="center"/>
              <w:rPr>
                <w:rFonts w:ascii="Georgia" w:hAnsi="Georgia" w:eastAsia="Georgia" w:cs="Georgia" w:asciiTheme="minorAscii" w:hAnsiTheme="minorAscii" w:eastAsiaTheme="minorAscii" w:cstheme="minorAscii"/>
                <w:b w:val="1"/>
                <w:bCs w:val="1"/>
                <w:noProof w:val="0"/>
                <w:sz w:val="44"/>
                <w:szCs w:val="44"/>
                <w:lang w:val="en-US"/>
              </w:rPr>
            </w:pPr>
            <w:r w:rsidRPr="5BFB5B9C" w:rsidR="331A3722">
              <w:rPr>
                <w:rFonts w:ascii="Georgia" w:hAnsi="Georgia" w:eastAsia="Georgia" w:cs="Georgia" w:asciiTheme="minorAscii" w:hAnsiTheme="minorAscii" w:eastAsiaTheme="minorAscii" w:cstheme="minorAscii"/>
                <w:b w:val="1"/>
                <w:bCs w:val="1"/>
                <w:i w:val="0"/>
                <w:iCs w:val="0"/>
                <w:caps w:val="0"/>
                <w:smallCaps w:val="0"/>
                <w:noProof w:val="0"/>
                <w:color w:val="242424"/>
                <w:sz w:val="44"/>
                <w:szCs w:val="44"/>
                <w:lang w:val="en-US"/>
              </w:rPr>
              <w:t xml:space="preserve">Palo Alto Remote Access VPNs </w:t>
            </w:r>
            <w:r w:rsidRPr="5BFB5B9C" w:rsidR="41CF92D6">
              <w:rPr>
                <w:rFonts w:ascii="Georgia" w:hAnsi="Georgia" w:eastAsia="Georgia" w:cs="Georgia" w:asciiTheme="minorAscii" w:hAnsiTheme="minorAscii" w:eastAsiaTheme="minorAscii" w:cstheme="minorAscii"/>
                <w:b w:val="1"/>
                <w:bCs w:val="1"/>
                <w:i w:val="0"/>
                <w:iCs w:val="0"/>
                <w:caps w:val="0"/>
                <w:smallCaps w:val="0"/>
                <w:noProof w:val="0"/>
                <w:color w:val="242424"/>
                <w:sz w:val="44"/>
                <w:szCs w:val="44"/>
                <w:lang w:val="en-US"/>
              </w:rPr>
              <w:t>with Certificates</w:t>
            </w:r>
          </w:p>
        </w:tc>
        <w:tc>
          <w:tcPr>
            <w:tcW w:w="1199" w:type="dxa"/>
            <w:gridSpan w:val="2"/>
            <w:tcBorders>
              <w:left w:val="single" w:color="476166" w:themeColor="accent1" w:sz="18" w:space="0"/>
            </w:tcBorders>
            <w:tcMar/>
          </w:tcPr>
          <w:p w:rsidRPr="00176379" w:rsidR="00DF198B" w:rsidP="13C62E0F" w:rsidRDefault="00DF198B" w14:paraId="4A349D47" w14:textId="77777777"/>
        </w:tc>
      </w:tr>
      <w:tr w:rsidRPr="00176379" w:rsidR="00DF198B" w:rsidTr="5BFB5B9C" w14:paraId="52E8D3E5" w14:textId="77777777">
        <w:trPr>
          <w:trHeight w:val="1837"/>
        </w:trPr>
        <w:tc>
          <w:tcPr>
            <w:tcW w:w="1170" w:type="dxa"/>
            <w:tcMar/>
          </w:tcPr>
          <w:p w:rsidRPr="00176379" w:rsidR="00DF198B" w:rsidP="13C62E0F" w:rsidRDefault="00DF198B" w14:paraId="2B3AA022" w14:textId="3A62B426"/>
        </w:tc>
        <w:tc>
          <w:tcPr>
            <w:tcW w:w="8460" w:type="dxa"/>
            <w:gridSpan w:val="7"/>
            <w:tcMar/>
          </w:tcPr>
          <w:p w:rsidRPr="00176379" w:rsidR="00DF198B" w:rsidP="13C62E0F" w:rsidRDefault="00DF198B" w14:paraId="031DF5B9" w14:textId="0E807912"/>
        </w:tc>
        <w:tc>
          <w:tcPr>
            <w:tcW w:w="1160" w:type="dxa"/>
            <w:tcMar/>
          </w:tcPr>
          <w:p w:rsidRPr="00176379" w:rsidR="00DF198B" w:rsidP="13C62E0F" w:rsidRDefault="00DF198B" w14:paraId="2F68649E" w14:textId="77777777"/>
        </w:tc>
      </w:tr>
      <w:tr w:rsidRPr="00176379" w:rsidR="00DF198B" w:rsidTr="5BFB5B9C" w14:paraId="29B69297" w14:textId="77777777">
        <w:trPr>
          <w:trHeight w:val="929"/>
        </w:trPr>
        <w:tc>
          <w:tcPr>
            <w:tcW w:w="2397" w:type="dxa"/>
            <w:gridSpan w:val="4"/>
            <w:tcMar/>
          </w:tcPr>
          <w:p w:rsidRPr="00176379" w:rsidR="00DF198B" w:rsidP="13C62E0F" w:rsidRDefault="00DF198B" w14:paraId="4915E882" w14:textId="77777777"/>
        </w:tc>
        <w:tc>
          <w:tcPr>
            <w:tcW w:w="5995" w:type="dxa"/>
            <w:shd w:val="clear" w:color="auto" w:fill="FFFFFF" w:themeFill="background1"/>
            <w:tcMar/>
          </w:tcPr>
          <w:p w:rsidRPr="00176379" w:rsidR="00DF198B" w:rsidP="13C62E0F" w:rsidRDefault="00DF198B" w14:paraId="6885A7C7" w14:textId="7DED13A4">
            <w:pPr>
              <w:jc w:val="center"/>
              <w:rPr>
                <w:sz w:val="48"/>
                <w:szCs w:val="48"/>
              </w:rPr>
            </w:pPr>
          </w:p>
        </w:tc>
        <w:tc>
          <w:tcPr>
            <w:tcW w:w="2398" w:type="dxa"/>
            <w:gridSpan w:val="4"/>
            <w:tcMar/>
          </w:tcPr>
          <w:p w:rsidRPr="00176379" w:rsidR="00DF198B" w:rsidP="13C62E0F" w:rsidRDefault="00DF198B" w14:paraId="6A82745A" w14:textId="77777777"/>
        </w:tc>
      </w:tr>
      <w:tr w:rsidRPr="00176379" w:rsidR="00DF198B" w:rsidTr="5BFB5B9C" w14:paraId="56E984FE" w14:textId="77777777">
        <w:trPr>
          <w:trHeight w:val="1460"/>
        </w:trPr>
        <w:tc>
          <w:tcPr>
            <w:tcW w:w="2397" w:type="dxa"/>
            <w:gridSpan w:val="4"/>
            <w:tcMar/>
          </w:tcPr>
          <w:p w:rsidRPr="00176379" w:rsidR="00DF198B" w:rsidP="13C62E0F" w:rsidRDefault="00DF198B" w14:paraId="5C2261ED" w14:textId="77777777"/>
        </w:tc>
        <w:tc>
          <w:tcPr>
            <w:tcW w:w="5995" w:type="dxa"/>
            <w:shd w:val="clear" w:color="auto" w:fill="FFFFFF" w:themeFill="background1"/>
            <w:tcMar/>
          </w:tcPr>
          <w:p w:rsidRPr="00176379" w:rsidR="00DF198B" w:rsidP="13C62E0F" w:rsidRDefault="7459A824" w14:paraId="2E13AE58" w14:textId="75A2938A">
            <w:pPr>
              <w:pStyle w:val="Heading2"/>
            </w:pPr>
            <w:r w:rsidRPr="13C62E0F">
              <w:t>Weizhen Chen</w:t>
            </w:r>
          </w:p>
        </w:tc>
        <w:tc>
          <w:tcPr>
            <w:tcW w:w="2398" w:type="dxa"/>
            <w:gridSpan w:val="4"/>
            <w:tcMar/>
          </w:tcPr>
          <w:p w:rsidRPr="00176379" w:rsidR="00DF198B" w:rsidP="13C62E0F" w:rsidRDefault="00DF198B" w14:paraId="4414395D" w14:textId="77777777"/>
        </w:tc>
      </w:tr>
      <w:tr w:rsidRPr="00176379" w:rsidR="00DF198B" w:rsidTr="5BFB5B9C" w14:paraId="322B0D36" w14:textId="77777777">
        <w:trPr>
          <w:trHeight w:val="7176"/>
        </w:trPr>
        <w:tc>
          <w:tcPr>
            <w:tcW w:w="2397" w:type="dxa"/>
            <w:gridSpan w:val="4"/>
            <w:tcMar/>
            <w:vAlign w:val="bottom"/>
          </w:tcPr>
          <w:p w:rsidRPr="00176379" w:rsidR="00DF198B" w:rsidP="13C62E0F" w:rsidRDefault="00DF198B" w14:paraId="579FE6CE" w14:textId="77777777">
            <w:pPr>
              <w:jc w:val="center"/>
            </w:pPr>
          </w:p>
        </w:tc>
        <w:tc>
          <w:tcPr>
            <w:tcW w:w="5995" w:type="dxa"/>
            <w:tcBorders>
              <w:bottom w:val="single" w:color="476166" w:themeColor="accent1" w:sz="18" w:space="0"/>
            </w:tcBorders>
            <w:shd w:val="clear" w:color="auto" w:fill="FFFFFF" w:themeFill="background1"/>
            <w:tcMar/>
            <w:vAlign w:val="bottom"/>
          </w:tcPr>
          <w:p w:rsidRPr="00176379" w:rsidR="00874FE7" w:rsidP="13C62E0F" w:rsidRDefault="00000000" w14:paraId="69E055F5" w14:textId="77777777">
            <w:pPr>
              <w:pStyle w:val="Heading3"/>
            </w:pPr>
            <w:sdt>
              <w:sdtPr>
                <w:id w:val="1940595025"/>
                <w:placeholder>
                  <w:docPart w:val="C2B2A53A10FA4D26B289322B4DCDE4D3"/>
                </w:placeholder>
                <w:temporary/>
                <w:showingPlcHdr/>
                <w15:appearance w15:val="hidden"/>
              </w:sdtPr>
              <w:sdtContent>
                <w:r w:rsidRPr="13C62E0F" w:rsidR="0A657A69">
                  <w:t>—</w:t>
                </w:r>
              </w:sdtContent>
            </w:sdt>
          </w:p>
          <w:p w:rsidRPr="00176379" w:rsidR="00DF198B" w:rsidP="13C62E0F" w:rsidRDefault="7459A824" w14:paraId="5E4E91B0" w14:textId="43A85B60">
            <w:pPr>
              <w:pStyle w:val="Heading3"/>
            </w:pPr>
            <w:r w:rsidRPr="13C62E0F">
              <w:t>CCNP</w:t>
            </w:r>
          </w:p>
          <w:p w:rsidRPr="00176379" w:rsidR="00DF198B" w:rsidP="13C62E0F" w:rsidRDefault="00000000" w14:paraId="0737E62E" w14:textId="77777777">
            <w:pPr>
              <w:pStyle w:val="Heading3"/>
            </w:pPr>
            <w:sdt>
              <w:sdtPr>
                <w:id w:val="615065292"/>
                <w:placeholder>
                  <w:docPart w:val="FF4667DB43124D75B3B538115B329D3F"/>
                </w:placeholder>
                <w:temporary/>
                <w:showingPlcHdr/>
                <w15:appearance w15:val="hidden"/>
              </w:sdtPr>
              <w:sdtContent>
                <w:r w:rsidRPr="13C62E0F" w:rsidR="0A657A69">
                  <w:t>—</w:t>
                </w:r>
              </w:sdtContent>
            </w:sdt>
          </w:p>
          <w:p w:rsidRPr="00176379" w:rsidR="00176379" w:rsidP="13C62E0F" w:rsidRDefault="7459A824" w14:paraId="665DA5A2" w14:textId="77777777">
            <w:pPr>
              <w:pStyle w:val="Heading3"/>
            </w:pPr>
            <w:r w:rsidRPr="13C62E0F">
              <w:t xml:space="preserve">Jeffery Mason &amp; </w:t>
            </w:r>
          </w:p>
          <w:p w:rsidRPr="00176379" w:rsidR="00DF198B" w:rsidP="13C62E0F" w:rsidRDefault="7459A824" w14:paraId="06863301" w14:textId="07767470">
            <w:pPr>
              <w:pStyle w:val="Heading3"/>
            </w:pPr>
            <w:r w:rsidRPr="13C62E0F">
              <w:t xml:space="preserve">Michael Hansen </w:t>
            </w:r>
          </w:p>
          <w:p w:rsidRPr="00176379" w:rsidR="00DF198B" w:rsidP="13C62E0F" w:rsidRDefault="00DF198B" w14:paraId="655F5AFE" w14:textId="77777777"/>
        </w:tc>
        <w:tc>
          <w:tcPr>
            <w:tcW w:w="2398" w:type="dxa"/>
            <w:gridSpan w:val="4"/>
            <w:tcMar/>
            <w:vAlign w:val="bottom"/>
          </w:tcPr>
          <w:p w:rsidRPr="00176379" w:rsidR="00DF198B" w:rsidP="13C62E0F" w:rsidRDefault="00DF198B" w14:paraId="1632B3DE" w14:textId="716E73F7">
            <w:pPr>
              <w:jc w:val="center"/>
            </w:pPr>
          </w:p>
        </w:tc>
      </w:tr>
      <w:tr w:rsidRPr="00176379" w:rsidR="00DF198B" w:rsidTr="5BFB5B9C" w14:paraId="3432A132" w14:textId="77777777">
        <w:tc>
          <w:tcPr>
            <w:tcW w:w="2340" w:type="dxa"/>
            <w:gridSpan w:val="3"/>
            <w:tcMar/>
          </w:tcPr>
          <w:p w:rsidRPr="00176379" w:rsidR="00DF198B" w:rsidP="13C62E0F" w:rsidRDefault="00DF198B" w14:paraId="38A6A7FC" w14:textId="77777777"/>
        </w:tc>
        <w:tc>
          <w:tcPr>
            <w:tcW w:w="6120" w:type="dxa"/>
            <w:gridSpan w:val="3"/>
            <w:tcMar/>
          </w:tcPr>
          <w:p w:rsidRPr="00176379" w:rsidR="00DF198B" w:rsidP="13C62E0F" w:rsidRDefault="00DF198B" w14:paraId="6C874071" w14:textId="77777777"/>
        </w:tc>
        <w:tc>
          <w:tcPr>
            <w:tcW w:w="2330" w:type="dxa"/>
            <w:gridSpan w:val="3"/>
            <w:tcMar/>
          </w:tcPr>
          <w:p w:rsidRPr="00176379" w:rsidR="00DF198B" w:rsidP="13C62E0F" w:rsidRDefault="00DF198B" w14:paraId="1BC01D59" w14:textId="77777777"/>
        </w:tc>
      </w:tr>
    </w:tbl>
    <w:p w:rsidRPr="00176379" w:rsidR="00DF198B" w:rsidP="13C62E0F" w:rsidRDefault="00DF198B" w14:paraId="155EC80B" w14:textId="77777777"/>
    <w:p w:rsidRPr="00176379" w:rsidR="00DF198B" w:rsidP="13C62E0F" w:rsidRDefault="00DF198B" w14:paraId="702D0F68" w14:textId="77777777">
      <w:pPr>
        <w:pStyle w:val="GraphicAnchor"/>
      </w:pPr>
    </w:p>
    <w:p w:rsidR="09E7B12A" w:rsidP="13C62E0F" w:rsidRDefault="09E7B12A" w14:paraId="0F10C9F4" w14:textId="63CA663E">
      <w:pPr>
        <w:pStyle w:val="GraphicAnchor"/>
        <w:rPr>
          <w:sz w:val="20"/>
          <w:szCs w:val="20"/>
        </w:rPr>
      </w:pPr>
    </w:p>
    <w:p w:rsidR="00BB117E" w:rsidP="13C62E0F" w:rsidRDefault="63B3AFC1" w14:paraId="6BC8950E" w14:textId="7E19C8A6">
      <w:pPr>
        <w:spacing w:after="160"/>
        <w:jc w:val="center"/>
        <w:rPr>
          <w:rFonts w:ascii="Georgia" w:hAnsi="Georgia" w:eastAsia="Georgia" w:cs="Georgia"/>
          <w:sz w:val="36"/>
          <w:szCs w:val="36"/>
        </w:rPr>
      </w:pPr>
      <w:r w:rsidRPr="21D0F255">
        <w:rPr>
          <w:rFonts w:ascii="Georgia" w:hAnsi="Georgia" w:eastAsia="Georgia" w:cs="Georgia"/>
          <w:sz w:val="36"/>
          <w:szCs w:val="36"/>
        </w:rPr>
        <w:t>Purpose</w:t>
      </w:r>
    </w:p>
    <w:p w:rsidRPr="009500BA" w:rsidR="006B6E73" w:rsidP="5BFB5B9C" w:rsidRDefault="006B6E73" w14:paraId="3E3394F2" w14:textId="0905A5AC">
      <w:pPr>
        <w:spacing w:after="160"/>
        <w:jc w:val="center"/>
      </w:pPr>
      <w:r w:rsidRPr="70AFAC6D" w:rsidR="006B6E73">
        <w:rPr>
          <w:rFonts w:eastAsia="" w:eastAsiaTheme="minorEastAsia"/>
          <w:color w:val="000000" w:themeColor="text1"/>
        </w:rPr>
        <w:t xml:space="preserve">The purpose of the lab was to learn how to set </w:t>
      </w:r>
      <w:r w:rsidRPr="70AFAC6D" w:rsidR="059E4421">
        <w:rPr>
          <w:rFonts w:eastAsia="" w:eastAsiaTheme="minorEastAsia"/>
          <w:color w:val="000000" w:themeColor="text1"/>
        </w:rPr>
        <w:t xml:space="preserve">up</w:t>
      </w:r>
      <w:r w:rsidR="206CFA3A">
        <w:rPr/>
        <w:t xml:space="preserve"> </w:t>
      </w:r>
      <w:r w:rsidR="206CFA3A">
        <w:rPr/>
        <w:t>a remote access VPN using Global Protect</w:t>
      </w:r>
      <w:r w:rsidR="003B078B">
        <w:rPr/>
        <w:t xml:space="preserve"> on Palo Altos with </w:t>
      </w:r>
      <w:r w:rsidR="61B0215E">
        <w:rPr/>
        <w:t xml:space="preserve">Certificates Authentication</w:t>
      </w:r>
    </w:p>
    <w:p w:rsidR="09E7B12A" w:rsidP="13C62E0F" w:rsidRDefault="63B3AFC1" w14:paraId="2047909C" w14:textId="16DE169F">
      <w:pPr>
        <w:spacing w:after="160"/>
        <w:jc w:val="center"/>
        <w:rPr>
          <w:rFonts w:ascii="Georgia" w:hAnsi="Georgia" w:eastAsia="Georgia" w:cs="Georgia"/>
          <w:sz w:val="36"/>
          <w:szCs w:val="36"/>
        </w:rPr>
      </w:pPr>
      <w:r w:rsidRPr="66D88D5E">
        <w:rPr>
          <w:rFonts w:ascii="Georgia" w:hAnsi="Georgia" w:eastAsia="Georgia" w:cs="Georgia"/>
          <w:sz w:val="36"/>
          <w:szCs w:val="36"/>
        </w:rPr>
        <w:t>Background information</w:t>
      </w:r>
    </w:p>
    <w:p w:rsidRPr="003404B2" w:rsidR="003404B2" w:rsidP="70AFAC6D" w:rsidRDefault="003404B2" w14:paraId="3103E770" w14:textId="4D68C9D5">
      <w:pPr>
        <w:pStyle w:val="Normal"/>
        <w:ind w:firstLine="720"/>
        <w:rPr>
          <w:rFonts w:ascii="Georgia" w:hAnsi="Georgia" w:eastAsia="Georgia" w:cs="Georgia"/>
          <w:noProof w:val="0"/>
          <w:sz w:val="24"/>
          <w:szCs w:val="24"/>
          <w:lang w:val="en-US"/>
        </w:rPr>
      </w:pPr>
      <w:r w:rsidRPr="70AFAC6D" w:rsidR="0098673E">
        <w:rPr>
          <w:rFonts w:ascii="Georgia" w:hAnsi="Georgia" w:eastAsia="Georgia" w:cs="Georgia" w:asciiTheme="minorAscii" w:hAnsiTheme="minorAscii" w:eastAsiaTheme="minorAscii" w:cstheme="minorAscii"/>
        </w:rPr>
        <w:t xml:space="preserve">Palo Alto Networks is an American Multinational cybersecurity company headquartered in Santa Clara, California. It is known to produce cloud-based firewalls that are </w:t>
      </w:r>
      <w:r w:rsidRPr="70AFAC6D" w:rsidR="0098673E">
        <w:rPr>
          <w:rFonts w:ascii="Georgia" w:hAnsi="Georgia" w:eastAsia="Georgia" w:cs="Georgia" w:asciiTheme="minorAscii" w:hAnsiTheme="minorAscii" w:eastAsiaTheme="minorAscii" w:cstheme="minorAscii"/>
        </w:rPr>
        <w:t>highly used</w:t>
      </w:r>
      <w:r w:rsidRPr="70AFAC6D" w:rsidR="0098673E">
        <w:rPr>
          <w:rFonts w:ascii="Georgia" w:hAnsi="Georgia" w:eastAsia="Georgia" w:cs="Georgia" w:asciiTheme="minorAscii" w:hAnsiTheme="minorAscii" w:eastAsiaTheme="minorAscii" w:cstheme="minorAscii"/>
        </w:rPr>
        <w:t xml:space="preserve"> in the IT industry. With features such as </w:t>
      </w:r>
      <w:r w:rsidRPr="70AFAC6D" w:rsidR="0098673E">
        <w:rPr>
          <w:rFonts w:ascii="Georgia" w:hAnsi="Georgia" w:eastAsia="Georgia" w:cs="Georgia" w:asciiTheme="minorAscii" w:hAnsiTheme="minorAscii" w:eastAsiaTheme="minorAscii" w:cstheme="minorAscii"/>
        </w:rPr>
        <w:t>identifying</w:t>
      </w:r>
      <w:r w:rsidRPr="70AFAC6D" w:rsidR="0098673E">
        <w:rPr>
          <w:rFonts w:ascii="Georgia" w:hAnsi="Georgia" w:eastAsia="Georgia" w:cs="Georgia" w:asciiTheme="minorAscii" w:hAnsiTheme="minorAscii" w:eastAsiaTheme="minorAscii" w:cstheme="minorAscii"/>
        </w:rPr>
        <w:t xml:space="preserve">, controlling, and inspecting encrypted SSL traffic and applications. Including real time low latency content scanning to protect users from viruses, spyware, data leakage, and application vulnerability powered by a stream-based threat prevention engine. And its performance does not downgrade as more security features are enabled. </w:t>
      </w:r>
      <w:r w:rsidRPr="70AFAC6D" w:rsidR="5E25ED5B">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Global Protect is a VPN that </w:t>
      </w:r>
      <w:r w:rsidRPr="70AFAC6D" w:rsidR="5E25ED5B">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provides</w:t>
      </w:r>
      <w:r w:rsidRPr="70AFAC6D" w:rsidR="5E25ED5B">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a secure remote access connection for users to connect to from any place. It assesses the device’s </w:t>
      </w:r>
      <w:r w:rsidRPr="70AFAC6D" w:rsidR="61521C00">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health,</w:t>
      </w:r>
      <w:r w:rsidRPr="70AFAC6D" w:rsidR="5E25ED5B">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security posture</w:t>
      </w:r>
      <w:r w:rsidRPr="70AFAC6D" w:rsidR="18A87EC5">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w:t>
      </w:r>
      <w:r w:rsidRPr="70AFAC6D" w:rsidR="5121C573">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controls and inspects traffic from any device</w:t>
      </w:r>
      <w:r w:rsidRPr="70AFAC6D" w:rsidR="5E25ED5B">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before </w:t>
      </w:r>
      <w:r w:rsidRPr="70AFAC6D" w:rsidR="189D7002">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allowing users to connect with the Global Protect client through a web browser</w:t>
      </w:r>
      <w:r w:rsidRPr="70AFAC6D" w:rsidR="5E25ED5B">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and accessing any sensitive data. </w:t>
      </w:r>
      <w:r w:rsidRPr="70AFAC6D" w:rsidR="5E25ED5B">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A remote access VPN is a Virtual Private Network that allows users who work remotely to securely access and use apps and data that are in a corporate datacenter and </w:t>
      </w:r>
      <w:r w:rsidRPr="70AFAC6D" w:rsidR="42DDC272">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headquarters. It makes</w:t>
      </w:r>
      <w:r w:rsidRPr="70AFAC6D" w:rsidR="5E25ED5B">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r w:rsidRPr="70AFAC6D" w:rsidR="5E25ED5B">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the user</w:t>
      </w:r>
      <w:r w:rsidRPr="70AFAC6D" w:rsidR="558D537C">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seem like it</w:t>
      </w:r>
      <w:r w:rsidRPr="70AFAC6D" w:rsidR="5E25ED5B">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is in the location of their workplace environment</w:t>
      </w:r>
      <w:r w:rsidRPr="70AFAC6D" w:rsidR="34DFC615">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as it encrypts the traffic between the user and the server to have a secure </w:t>
      </w:r>
      <w:r w:rsidRPr="70AFAC6D" w:rsidR="20E5DFBB">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connection,</w:t>
      </w:r>
      <w:r w:rsidRPr="70AFAC6D" w:rsidR="34DFC615">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r w:rsidRPr="70AFAC6D" w:rsidR="33DE922F">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so</w:t>
      </w:r>
      <w:r w:rsidRPr="70AFAC6D" w:rsidR="5E25ED5B">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the user </w:t>
      </w:r>
      <w:r w:rsidRPr="70AFAC6D" w:rsidR="5E25ED5B">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won’t</w:t>
      </w:r>
      <w:r w:rsidRPr="70AFAC6D" w:rsidR="5E25ED5B">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have to worry about the data being intercepted or tampered with.</w:t>
      </w:r>
      <w:r w:rsidRPr="70AFAC6D" w:rsidR="0B21B038">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r w:rsidRPr="70AFAC6D" w:rsidR="5E25ED5B">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A clientless VPN</w:t>
      </w:r>
      <w:r w:rsidRPr="70AFAC6D" w:rsidR="52242CE1">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r w:rsidRPr="70AFAC6D" w:rsidR="5E25ED5B">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would create a secure connection between the user and server in a web browser without </w:t>
      </w:r>
      <w:r w:rsidRPr="70AFAC6D" w:rsidR="40ABBEF7">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the </w:t>
      </w:r>
      <w:r w:rsidRPr="70AFAC6D" w:rsidR="5E25ED5B">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need</w:t>
      </w:r>
      <w:r w:rsidRPr="70AFAC6D" w:rsidR="4D513ABD">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of a</w:t>
      </w:r>
      <w:r w:rsidRPr="70AFAC6D" w:rsidR="5E25ED5B">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client on</w:t>
      </w:r>
      <w:r w:rsidRPr="70AFAC6D" w:rsidR="789AC33E">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the</w:t>
      </w:r>
      <w:r w:rsidRPr="70AFAC6D" w:rsidR="5E25ED5B">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device, this gives any users an advantage of still being able to access any apps in the case where the user cannot install a client onto their device.</w:t>
      </w:r>
      <w:r w:rsidRPr="70AFAC6D" w:rsidR="0341B1E9">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r w:rsidRPr="70AFAC6D" w:rsidR="0341B1E9">
        <w:rPr>
          <w:rFonts w:ascii="Georgia" w:hAnsi="Georgia" w:eastAsia="Georgia" w:cs="Georgia"/>
          <w:b w:val="0"/>
          <w:bCs w:val="0"/>
          <w:i w:val="0"/>
          <w:iCs w:val="0"/>
          <w:caps w:val="0"/>
          <w:smallCaps w:val="0"/>
          <w:noProof w:val="0"/>
          <w:color w:val="000000" w:themeColor="text1" w:themeTint="FF" w:themeShade="FF"/>
          <w:sz w:val="24"/>
          <w:szCs w:val="24"/>
          <w:lang w:val="en-US"/>
        </w:rPr>
        <w:t>Certificates or secure sockets layer (SSL) certificates are files that are hosted within the webpage that would hold the data that browsers access when you use that webpage.</w:t>
      </w:r>
      <w:r w:rsidRPr="70AFAC6D" w:rsidR="0341B1E9">
        <w:rPr>
          <w:rFonts w:ascii="Georgia" w:hAnsi="Georgia" w:eastAsia="Georgia" w:cs="Georgia"/>
          <w:b w:val="0"/>
          <w:bCs w:val="0"/>
          <w:i w:val="0"/>
          <w:iCs w:val="0"/>
          <w:caps w:val="0"/>
          <w:smallCaps w:val="0"/>
          <w:noProof w:val="0"/>
          <w:color w:val="000000" w:themeColor="text1" w:themeTint="FF" w:themeShade="FF"/>
          <w:sz w:val="24"/>
          <w:szCs w:val="24"/>
          <w:lang w:val="en-US"/>
        </w:rPr>
        <w:t xml:space="preserve"> The SSL certificate has the website’s public key with information specific to the site’s identity. For SSL encryption to work, you would need the site’s public key, that takes place when your browser connects with a site with SSL certificates.</w:t>
      </w:r>
    </w:p>
    <w:p w:rsidR="70AFAC6D" w:rsidP="70AFAC6D" w:rsidRDefault="70AFAC6D" w14:paraId="312382FA" w14:textId="62382304">
      <w:pPr>
        <w:pStyle w:val="Normal"/>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7D33CB" w:rsidP="13C62E0F" w:rsidRDefault="63B3AFC1" w14:paraId="5E5BB4C3" w14:textId="256FAA34">
      <w:pPr>
        <w:spacing w:after="160"/>
        <w:jc w:val="center"/>
        <w:rPr>
          <w:rFonts w:ascii="Georgia" w:hAnsi="Georgia" w:eastAsia="Georgia" w:cs="Georgia"/>
          <w:sz w:val="36"/>
          <w:szCs w:val="36"/>
          <w:lang w:eastAsia="zh-CN"/>
        </w:rPr>
      </w:pPr>
      <w:r w:rsidRPr="5BFB5B9C" w:rsidR="63B3AFC1">
        <w:rPr>
          <w:rFonts w:ascii="Georgia" w:hAnsi="Georgia" w:eastAsia="Georgia" w:cs="Georgia"/>
          <w:sz w:val="36"/>
          <w:szCs w:val="36"/>
        </w:rPr>
        <w:t>Lab commands</w:t>
      </w:r>
      <w:r w:rsidRPr="5BFB5B9C" w:rsidR="00B225C6">
        <w:rPr>
          <w:rFonts w:ascii="Georgia" w:hAnsi="Georgia" w:eastAsia="Georgia" w:cs="Georgia"/>
          <w:sz w:val="36"/>
          <w:szCs w:val="36"/>
        </w:rPr>
        <w:t>/Configurations</w:t>
      </w:r>
    </w:p>
    <w:p w:rsidR="5073C2C6" w:rsidP="5BFB5B9C" w:rsidRDefault="5073C2C6" w14:paraId="59102C29" w14:textId="3E9574CA">
      <w:pPr>
        <w:spacing w:line="257" w:lineRule="auto"/>
        <w:jc w:val="left"/>
        <w:rPr>
          <w:rFonts w:ascii="Courier New" w:hAnsi="Courier New" w:eastAsia="Courier New" w:cs="Courier New"/>
          <w:b w:val="1"/>
          <w:bCs w:val="1"/>
          <w:noProof w:val="0"/>
          <w:sz w:val="16"/>
          <w:szCs w:val="16"/>
          <w:lang w:val="en-US"/>
        </w:rPr>
      </w:pPr>
      <w:r w:rsidRPr="5BFB5B9C" w:rsidR="5073C2C6">
        <w:rPr>
          <w:rFonts w:ascii="Courier New" w:hAnsi="Courier New" w:eastAsia="Courier New" w:cs="Courier New"/>
          <w:b w:val="1"/>
          <w:bCs w:val="1"/>
          <w:noProof w:val="0"/>
          <w:sz w:val="16"/>
          <w:szCs w:val="16"/>
          <w:lang w:val="en-US"/>
        </w:rPr>
        <w:t>PA-410 Configuration:</w:t>
      </w:r>
    </w:p>
    <w:p w:rsidR="5073C2C6" w:rsidP="5BFB5B9C" w:rsidRDefault="5073C2C6" w14:paraId="18A32DD1" w14:textId="508D5B3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config {</w:t>
      </w:r>
    </w:p>
    <w:p w:rsidR="5073C2C6" w:rsidP="5BFB5B9C" w:rsidRDefault="5073C2C6" w14:paraId="178F6FD2" w14:textId="183DE32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mgt-config {</w:t>
      </w:r>
    </w:p>
    <w:p w:rsidR="5073C2C6" w:rsidP="5BFB5B9C" w:rsidRDefault="5073C2C6" w14:paraId="6D25ECF3" w14:textId="4BE8D5F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users {</w:t>
      </w:r>
    </w:p>
    <w:p w:rsidR="5073C2C6" w:rsidP="5BFB5B9C" w:rsidRDefault="5073C2C6" w14:paraId="0D9E38DE" w14:textId="7609D3E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admin {</w:t>
      </w:r>
    </w:p>
    <w:p w:rsidR="5073C2C6" w:rsidP="5BFB5B9C" w:rsidRDefault="5073C2C6" w14:paraId="22F48AE7" w14:textId="423C73D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phash $5$eftfahiv$lEx2H1biYTXVvPnkHwCice.wV8MEFpjts0J2y2f/HU8;</w:t>
      </w:r>
    </w:p>
    <w:p w:rsidR="5073C2C6" w:rsidP="5BFB5B9C" w:rsidRDefault="5073C2C6" w14:paraId="0D08A9A8" w14:textId="0743AB5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permissions {</w:t>
      </w:r>
    </w:p>
    <w:p w:rsidR="5073C2C6" w:rsidP="5BFB5B9C" w:rsidRDefault="5073C2C6" w14:paraId="6364EF26" w14:textId="2E6297F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role-based {</w:t>
      </w:r>
    </w:p>
    <w:p w:rsidR="5073C2C6" w:rsidP="5BFB5B9C" w:rsidRDefault="5073C2C6" w14:paraId="0F6E999C" w14:textId="3E2B8C1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superuser yes;</w:t>
      </w:r>
    </w:p>
    <w:p w:rsidR="5073C2C6" w:rsidP="5BFB5B9C" w:rsidRDefault="5073C2C6" w14:paraId="181F8D56" w14:textId="7822D6D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8249431" w14:textId="11CE6AD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DF5EE8A" w14:textId="076567C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44C3A2CC" w14:textId="6236A92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7B434C0" w14:textId="5F0F409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password-complexity {</w:t>
      </w:r>
    </w:p>
    <w:p w:rsidR="5073C2C6" w:rsidP="5BFB5B9C" w:rsidRDefault="5073C2C6" w14:paraId="4211DE46" w14:textId="73EA81E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enabled yes;</w:t>
      </w:r>
    </w:p>
    <w:p w:rsidR="5073C2C6" w:rsidP="5BFB5B9C" w:rsidRDefault="5073C2C6" w14:paraId="7C3AA210" w14:textId="4A64077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minimum-length 8;</w:t>
      </w:r>
    </w:p>
    <w:p w:rsidR="5073C2C6" w:rsidP="5BFB5B9C" w:rsidRDefault="5073C2C6" w14:paraId="08C90460" w14:textId="1E3B25D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08BBD5E" w14:textId="525A08C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14C02D8B" w14:textId="245BE61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shared {</w:t>
      </w:r>
    </w:p>
    <w:p w:rsidR="5073C2C6" w:rsidP="5BFB5B9C" w:rsidRDefault="5073C2C6" w14:paraId="2FB27D26" w14:textId="3FCABCD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application;</w:t>
      </w:r>
    </w:p>
    <w:p w:rsidR="5073C2C6" w:rsidP="5BFB5B9C" w:rsidRDefault="5073C2C6" w14:paraId="2AF83460" w14:textId="173DEB4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application-group;</w:t>
      </w:r>
    </w:p>
    <w:p w:rsidR="5073C2C6" w:rsidP="5BFB5B9C" w:rsidRDefault="5073C2C6" w14:paraId="3DAAE734" w14:textId="1DFA310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service;</w:t>
      </w:r>
    </w:p>
    <w:p w:rsidR="5073C2C6" w:rsidP="5BFB5B9C" w:rsidRDefault="5073C2C6" w14:paraId="78156C87" w14:textId="7BDA4FE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service-group;</w:t>
      </w:r>
    </w:p>
    <w:p w:rsidR="5073C2C6" w:rsidP="5BFB5B9C" w:rsidRDefault="5073C2C6" w14:paraId="786F11BB" w14:textId="328363F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botnet {</w:t>
      </w:r>
    </w:p>
    <w:p w:rsidR="5073C2C6" w:rsidP="5BFB5B9C" w:rsidRDefault="5073C2C6" w14:paraId="711B66E0" w14:textId="05714FD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configuration {</w:t>
      </w:r>
    </w:p>
    <w:p w:rsidR="5073C2C6" w:rsidP="5BFB5B9C" w:rsidRDefault="5073C2C6" w14:paraId="0235F0D6" w14:textId="2E3B376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http {</w:t>
      </w:r>
    </w:p>
    <w:p w:rsidR="5073C2C6" w:rsidP="5BFB5B9C" w:rsidRDefault="5073C2C6" w14:paraId="3DF63DBC" w14:textId="2F08D46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dynamic-dns {</w:t>
      </w:r>
    </w:p>
    <w:p w:rsidR="5073C2C6" w:rsidP="5BFB5B9C" w:rsidRDefault="5073C2C6" w14:paraId="35F0703C" w14:textId="34AA8DE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enabled yes;</w:t>
      </w:r>
    </w:p>
    <w:p w:rsidR="5073C2C6" w:rsidP="5BFB5B9C" w:rsidRDefault="5073C2C6" w14:paraId="0651C6AB" w14:textId="7D0D738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threshold 5;</w:t>
      </w:r>
    </w:p>
    <w:p w:rsidR="5073C2C6" w:rsidP="5BFB5B9C" w:rsidRDefault="5073C2C6" w14:paraId="77E1ECE8" w14:textId="22B5A10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A70C1A1" w14:textId="4F5D0EE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malware-sites {</w:t>
      </w:r>
    </w:p>
    <w:p w:rsidR="5073C2C6" w:rsidP="5BFB5B9C" w:rsidRDefault="5073C2C6" w14:paraId="596B2763" w14:textId="515DD4F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enabled yes;</w:t>
      </w:r>
    </w:p>
    <w:p w:rsidR="5073C2C6" w:rsidP="5BFB5B9C" w:rsidRDefault="5073C2C6" w14:paraId="1456A329" w14:textId="0175224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threshold 5;</w:t>
      </w:r>
    </w:p>
    <w:p w:rsidR="5073C2C6" w:rsidP="5BFB5B9C" w:rsidRDefault="5073C2C6" w14:paraId="78C16F8A" w14:textId="7195A2C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570B65D" w14:textId="4D8D7EF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recent-domains {</w:t>
      </w:r>
    </w:p>
    <w:p w:rsidR="5073C2C6" w:rsidP="5BFB5B9C" w:rsidRDefault="5073C2C6" w14:paraId="1D4CFA3D" w14:textId="161CE14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enabled yes;</w:t>
      </w:r>
    </w:p>
    <w:p w:rsidR="5073C2C6" w:rsidP="5BFB5B9C" w:rsidRDefault="5073C2C6" w14:paraId="5EFBF8FC" w14:textId="007CBBF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threshold 5;</w:t>
      </w:r>
    </w:p>
    <w:p w:rsidR="5073C2C6" w:rsidP="5BFB5B9C" w:rsidRDefault="5073C2C6" w14:paraId="73F7A091" w14:textId="41487BB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0D73901" w14:textId="770F55D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ip-domains {</w:t>
      </w:r>
    </w:p>
    <w:p w:rsidR="5073C2C6" w:rsidP="5BFB5B9C" w:rsidRDefault="5073C2C6" w14:paraId="5E938129" w14:textId="7C6661B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enabled yes;</w:t>
      </w:r>
    </w:p>
    <w:p w:rsidR="5073C2C6" w:rsidP="5BFB5B9C" w:rsidRDefault="5073C2C6" w14:paraId="0FEE642F" w14:textId="7BD41A4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threshold 10;</w:t>
      </w:r>
    </w:p>
    <w:p w:rsidR="5073C2C6" w:rsidP="5BFB5B9C" w:rsidRDefault="5073C2C6" w14:paraId="58F1539A" w14:textId="45B21FD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5F8BF08" w14:textId="1C57FE0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executables-from-unknown-sites {</w:t>
      </w:r>
    </w:p>
    <w:p w:rsidR="5073C2C6" w:rsidP="5BFB5B9C" w:rsidRDefault="5073C2C6" w14:paraId="3182B68D" w14:textId="3C45AF7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enabled yes;</w:t>
      </w:r>
    </w:p>
    <w:p w:rsidR="5073C2C6" w:rsidP="5BFB5B9C" w:rsidRDefault="5073C2C6" w14:paraId="74EAEE53" w14:textId="5B3ABF2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threshold 5;</w:t>
      </w:r>
    </w:p>
    <w:p w:rsidR="5073C2C6" w:rsidP="5BFB5B9C" w:rsidRDefault="5073C2C6" w14:paraId="5D309976" w14:textId="5D5B3D4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FD423E2" w14:textId="2E732A8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4650D108" w14:textId="187F58F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other-applications {</w:t>
      </w:r>
    </w:p>
    <w:p w:rsidR="5073C2C6" w:rsidP="5BFB5B9C" w:rsidRDefault="5073C2C6" w14:paraId="7E3AE501" w14:textId="4919C8F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irc yes;</w:t>
      </w:r>
    </w:p>
    <w:p w:rsidR="5073C2C6" w:rsidP="5BFB5B9C" w:rsidRDefault="5073C2C6" w14:paraId="5CF7E273" w14:textId="0ADFF4A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5DDEE44" w14:textId="5E33DD3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unknown-applications {</w:t>
      </w:r>
    </w:p>
    <w:p w:rsidR="5073C2C6" w:rsidP="5BFB5B9C" w:rsidRDefault="5073C2C6" w14:paraId="29BB8915" w14:textId="3D3A5B8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unknown-tcp {</w:t>
      </w:r>
    </w:p>
    <w:p w:rsidR="5073C2C6" w:rsidP="5BFB5B9C" w:rsidRDefault="5073C2C6" w14:paraId="1D3F8E70" w14:textId="15494DC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destinations-per-hour 10;</w:t>
      </w:r>
    </w:p>
    <w:p w:rsidR="5073C2C6" w:rsidP="5BFB5B9C" w:rsidRDefault="5073C2C6" w14:paraId="4928CFB3" w14:textId="1E1A3D8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sessions-per-hour 10;</w:t>
      </w:r>
    </w:p>
    <w:p w:rsidR="5073C2C6" w:rsidP="5BFB5B9C" w:rsidRDefault="5073C2C6" w14:paraId="697C7CF7" w14:textId="4DB338C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session-length {</w:t>
      </w:r>
    </w:p>
    <w:p w:rsidR="5073C2C6" w:rsidP="5BFB5B9C" w:rsidRDefault="5073C2C6" w14:paraId="7D81FFC5" w14:textId="409A682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maximum-bytes 100;</w:t>
      </w:r>
    </w:p>
    <w:p w:rsidR="5073C2C6" w:rsidP="5BFB5B9C" w:rsidRDefault="5073C2C6" w14:paraId="15B8B42C" w14:textId="4956220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minimum-bytes 50;</w:t>
      </w:r>
    </w:p>
    <w:p w:rsidR="5073C2C6" w:rsidP="5BFB5B9C" w:rsidRDefault="5073C2C6" w14:paraId="5BF09BB9" w14:textId="7F3DD64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924BDCB" w14:textId="741CEA0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086DCB2" w14:textId="77414EC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unknown-udp {</w:t>
      </w:r>
    </w:p>
    <w:p w:rsidR="5073C2C6" w:rsidP="5BFB5B9C" w:rsidRDefault="5073C2C6" w14:paraId="529C0DBF" w14:textId="50FBC29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destinations-per-hour 10;</w:t>
      </w:r>
    </w:p>
    <w:p w:rsidR="5073C2C6" w:rsidP="5BFB5B9C" w:rsidRDefault="5073C2C6" w14:paraId="050EB3B8" w14:textId="252A47B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sessions-per-hour 10;</w:t>
      </w:r>
    </w:p>
    <w:p w:rsidR="5073C2C6" w:rsidP="5BFB5B9C" w:rsidRDefault="5073C2C6" w14:paraId="57E41200" w14:textId="60363F9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session-length {</w:t>
      </w:r>
    </w:p>
    <w:p w:rsidR="5073C2C6" w:rsidP="5BFB5B9C" w:rsidRDefault="5073C2C6" w14:paraId="7FFF4097" w14:textId="5543CCE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maximum-bytes 100;</w:t>
      </w:r>
    </w:p>
    <w:p w:rsidR="5073C2C6" w:rsidP="5BFB5B9C" w:rsidRDefault="5073C2C6" w14:paraId="76015EEC" w14:textId="46CB419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minimum-bytes 50;</w:t>
      </w:r>
    </w:p>
    <w:p w:rsidR="5073C2C6" w:rsidP="5BFB5B9C" w:rsidRDefault="5073C2C6" w14:paraId="6BF1D05E" w14:textId="12D48C4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1AED2FA5" w14:textId="4CFFC2C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25248BB" w14:textId="02DBBBD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189FF34" w14:textId="4A12552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1FAEE4F" w14:textId="07AAEB4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report {</w:t>
      </w:r>
    </w:p>
    <w:p w:rsidR="5073C2C6" w:rsidP="5BFB5B9C" w:rsidRDefault="5073C2C6" w14:paraId="538087D3" w14:textId="460F257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topn 100;</w:t>
      </w:r>
    </w:p>
    <w:p w:rsidR="5073C2C6" w:rsidP="5BFB5B9C" w:rsidRDefault="5073C2C6" w14:paraId="10FB39D4" w14:textId="1429A0F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scheduled yes;</w:t>
      </w:r>
    </w:p>
    <w:p w:rsidR="5073C2C6" w:rsidP="5BFB5B9C" w:rsidRDefault="5073C2C6" w14:paraId="39DF168B" w14:textId="67E0FE6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3D9F7FF" w14:textId="41884A3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17C04808" w14:textId="446C21D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certificate {</w:t>
      </w:r>
    </w:p>
    <w:p w:rsidR="5073C2C6" w:rsidP="5BFB5B9C" w:rsidRDefault="5073C2C6" w14:paraId="5DF57D6E" w14:textId="1074E2B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RootCA {</w:t>
      </w:r>
    </w:p>
    <w:p w:rsidR="5073C2C6" w:rsidP="5BFB5B9C" w:rsidRDefault="5073C2C6" w14:paraId="78842CE2" w14:textId="51663E3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subject-hash 7e259cf5;</w:t>
      </w:r>
    </w:p>
    <w:p w:rsidR="5073C2C6" w:rsidP="5BFB5B9C" w:rsidRDefault="5073C2C6" w14:paraId="3E573267" w14:textId="6436DEE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issuer-hash 7e259cf5;</w:t>
      </w:r>
    </w:p>
    <w:p w:rsidR="5073C2C6" w:rsidP="5BFB5B9C" w:rsidRDefault="5073C2C6" w14:paraId="2D11C320" w14:textId="2CB3735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not-valid-before "May  4 20:06:03 2023 GMT";</w:t>
      </w:r>
    </w:p>
    <w:p w:rsidR="5073C2C6" w:rsidP="5BFB5B9C" w:rsidRDefault="5073C2C6" w14:paraId="12E2C554" w14:textId="0DBAB13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issuer RootCA;</w:t>
      </w:r>
    </w:p>
    <w:p w:rsidR="5073C2C6" w:rsidP="5BFB5B9C" w:rsidRDefault="5073C2C6" w14:paraId="65BC8363" w14:textId="24685A0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not-valid-after "May  3 20:06:03 2024 GMT";</w:t>
      </w:r>
    </w:p>
    <w:p w:rsidR="5073C2C6" w:rsidP="5BFB5B9C" w:rsidRDefault="5073C2C6" w14:paraId="088D67FC" w14:textId="6B16655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common-name RootCA;</w:t>
      </w:r>
    </w:p>
    <w:p w:rsidR="5073C2C6" w:rsidP="5BFB5B9C" w:rsidRDefault="5073C2C6" w14:paraId="3671E7EE" w14:textId="3CC7527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expiry-epoch 1714766763;</w:t>
      </w:r>
    </w:p>
    <w:p w:rsidR="5073C2C6" w:rsidP="5BFB5B9C" w:rsidRDefault="5073C2C6" w14:paraId="3FE728E2" w14:textId="0FFDF2F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ca yes;</w:t>
      </w:r>
    </w:p>
    <w:p w:rsidR="5073C2C6" w:rsidP="5BFB5B9C" w:rsidRDefault="5073C2C6" w14:paraId="2A712C1F" w14:textId="57B2C7E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subject RootCA;</w:t>
      </w:r>
    </w:p>
    <w:p w:rsidR="5073C2C6" w:rsidP="5BFB5B9C" w:rsidRDefault="5073C2C6" w14:paraId="33312748" w14:textId="1806D2C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public-key "-----BEGIN CERTIFICATE-----</w:t>
      </w:r>
    </w:p>
    <w:p w:rsidR="5073C2C6" w:rsidP="5BFB5B9C" w:rsidRDefault="5073C2C6" w14:paraId="4E6BB1E7" w14:textId="0C1FE7E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MIIEzTCCArWgAwIBAgIUBGrrqf97HdEYix2TOSPh1yhl52MwDQYJKoZIhvcNAQEN</w:t>
      </w:r>
    </w:p>
    <w:p w:rsidR="5073C2C6" w:rsidP="5BFB5B9C" w:rsidRDefault="5073C2C6" w14:paraId="28EF9CE9" w14:textId="2C34EA1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BQAwETEPMA0GA1UEAwwGUm9vdENBMB4XDTIzMDUwNDIwMDYwM1oXDTI0MDUwMzIw</w:t>
      </w:r>
    </w:p>
    <w:p w:rsidR="5073C2C6" w:rsidP="5BFB5B9C" w:rsidRDefault="5073C2C6" w14:paraId="0F037E5C" w14:textId="401C349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MDYwM1owETEPMA0GA1UEAwwGUm9vdENBMIICIjANBgkqhkiG9w0BAQEFAAOCAg8A</w:t>
      </w:r>
    </w:p>
    <w:p w:rsidR="5073C2C6" w:rsidP="5BFB5B9C" w:rsidRDefault="5073C2C6" w14:paraId="14EEA936" w14:textId="729D3F4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MIICCgKCAgEApUpC9aEnUbAzjXhqX2RPQAPse7GhdnbVyyX9zQ1IjQ0RFr9goK2g</w:t>
      </w:r>
    </w:p>
    <w:p w:rsidR="5073C2C6" w:rsidP="5BFB5B9C" w:rsidRDefault="5073C2C6" w14:paraId="49EFB61E" w14:textId="1A577BD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O+vJDap/uLvoTtytygR6u5RCyKdBzmaFalfwaVtv+qoTBkMICVRjBrExKccEcnTM</w:t>
      </w:r>
    </w:p>
    <w:p w:rsidR="5073C2C6" w:rsidP="5BFB5B9C" w:rsidRDefault="5073C2C6" w14:paraId="0D80E492" w14:textId="247D184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UbHqXlDbegToFpQeJ75ZSF5Km3G/AUmpt66q0N4ocHysVYuFsmUS4Bz1M+Tvar6H</w:t>
      </w:r>
    </w:p>
    <w:p w:rsidR="5073C2C6" w:rsidP="5BFB5B9C" w:rsidRDefault="5073C2C6" w14:paraId="57D0E4F2" w14:textId="45835B4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OTUO3Db1EWBt7VkZTyEsfnC70Y4MxmNZbR9yjHe56BcVS1lYyvjA6zpj0tnYT/+H</w:t>
      </w:r>
    </w:p>
    <w:p w:rsidR="5073C2C6" w:rsidP="5BFB5B9C" w:rsidRDefault="5073C2C6" w14:paraId="175360B8" w14:textId="3F6D8A0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JvGone5/TGL7e0nBs4tD3VnS+bCGkht86gc/+LC/V3LTQfg6PEv/NLMHI+clmWie</w:t>
      </w:r>
    </w:p>
    <w:p w:rsidR="5073C2C6" w:rsidP="5BFB5B9C" w:rsidRDefault="5073C2C6" w14:paraId="296F7A00" w14:textId="124098A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7u5gZynw1YKn6ceqNLB54BTFHWCgDOahncipLuNin7ehR1jQe+5BReb6h9JdBCk9</w:t>
      </w:r>
    </w:p>
    <w:p w:rsidR="5073C2C6" w:rsidP="5BFB5B9C" w:rsidRDefault="5073C2C6" w14:paraId="186DFB5C" w14:textId="5FDFCA7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bWMpYfg2irrOFmqkRjxPhgFEtHeQ2E5gVwl13W77hGBjb8vlKgnVgMbY4BurWje9</w:t>
      </w:r>
    </w:p>
    <w:p w:rsidR="5073C2C6" w:rsidP="5BFB5B9C" w:rsidRDefault="5073C2C6" w14:paraId="5BFFB3D0" w14:textId="0307D3A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hxHRRs4AZ/938mMNIVbWfRv1s2borJeP1tpX8od2oT5M5T7sNnGc+JxQe8chtwJM</w:t>
      </w:r>
    </w:p>
    <w:p w:rsidR="5073C2C6" w:rsidP="5BFB5B9C" w:rsidRDefault="5073C2C6" w14:paraId="0E1D991A" w14:textId="7262C8C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F/BXuj4pxsiWjGFhh+DHtnQU3yzuK4TiOksDhYhqZl5fqHojD4RslfBpPY+clu6N</w:t>
      </w:r>
    </w:p>
    <w:p w:rsidR="5073C2C6" w:rsidP="5BFB5B9C" w:rsidRDefault="5073C2C6" w14:paraId="7AFF22A0" w14:textId="12E0309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/XOpDmlWA/d5ZhB9nKg5h1k6zI2famYLh9VvCxBfZNL3G7lSwjDRZGSUkqQu9qlO</w:t>
      </w:r>
    </w:p>
    <w:p w:rsidR="5073C2C6" w:rsidP="5BFB5B9C" w:rsidRDefault="5073C2C6" w14:paraId="4836F914" w14:textId="69D52EA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LaQsrfsM7lvgmAsDvz6A6Mr7LQitK1E747zFOwquKM2xldyk4fwfKKMCAwEAAaMd</w:t>
      </w:r>
    </w:p>
    <w:p w:rsidR="5073C2C6" w:rsidP="5BFB5B9C" w:rsidRDefault="5073C2C6" w14:paraId="1F1D5CCF" w14:textId="3434DF8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MBswDAYDVR0TBAUwAwEB/zALBgNVHQ8EBAMCAgQwDQYJKoZIhvcNAQENBQADggIB</w:t>
      </w:r>
    </w:p>
    <w:p w:rsidR="5073C2C6" w:rsidP="5BFB5B9C" w:rsidRDefault="5073C2C6" w14:paraId="2324911E" w14:textId="5AF6EDB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AH4aucQ4oDfp/JMlE1IhmDvh/Of1golsdF0vJLTBmMhjl13MQVymS8+FgnPW5xyv</w:t>
      </w:r>
    </w:p>
    <w:p w:rsidR="5073C2C6" w:rsidP="5BFB5B9C" w:rsidRDefault="5073C2C6" w14:paraId="32605E58" w14:textId="1315FA3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fnPjL2DAcewk1sc+UhiKWpmA2MWQQ1c9gKBQkd0BPwWEOUynRfOpYdjKhXhzaE/3</w:t>
      </w:r>
    </w:p>
    <w:p w:rsidR="5073C2C6" w:rsidP="5BFB5B9C" w:rsidRDefault="5073C2C6" w14:paraId="2827C696" w14:textId="3BCBB36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UOxO/FQtKeMzsEfvX5/a+ckGJloEHvMYprA+d2T6T9zefbhOM3878UIE9K+Z9QSK</w:t>
      </w:r>
    </w:p>
    <w:p w:rsidR="5073C2C6" w:rsidP="5BFB5B9C" w:rsidRDefault="5073C2C6" w14:paraId="38DDC370" w14:textId="24A0DD1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h61UNrsTPGlN29jcpNGPOiviANW2po48yPjV10OGFrY13nK9r76eMJrMU4uJt70Y</w:t>
      </w:r>
    </w:p>
    <w:p w:rsidR="5073C2C6" w:rsidP="5BFB5B9C" w:rsidRDefault="5073C2C6" w14:paraId="365C0D23" w14:textId="50952CE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A8PzaAYaNc9v+G84u6y/OS6weeD/m9jPkb+btFrsUYWqDjoDwnzpB2tAuoI1LS3n</w:t>
      </w:r>
    </w:p>
    <w:p w:rsidR="5073C2C6" w:rsidP="5BFB5B9C" w:rsidRDefault="5073C2C6" w14:paraId="1C79DDE3" w14:textId="426242D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Fj7KT4xs41IWahFXcebMe5wnUqLGz63TmSrsHm4XsBlZRCYs2575O5ccd31xVq7T</w:t>
      </w:r>
    </w:p>
    <w:p w:rsidR="5073C2C6" w:rsidP="5BFB5B9C" w:rsidRDefault="5073C2C6" w14:paraId="519A91D9" w14:textId="33B3188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8fvBc3Z0u9o+B0zE+QG59AYPktVGFj89Xc51nUFO+onzsf0qZP9QWKmtub8k8KtG</w:t>
      </w:r>
    </w:p>
    <w:p w:rsidR="5073C2C6" w:rsidP="5BFB5B9C" w:rsidRDefault="5073C2C6" w14:paraId="326D11D4" w14:textId="36BC81D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O/X/ecsBcS4xndSnrx7RbjxUaR/jvg9oPgAIh82oPiUYE/z3mSvz2SYS9Wz/5k1f</w:t>
      </w:r>
    </w:p>
    <w:p w:rsidR="5073C2C6" w:rsidP="5BFB5B9C" w:rsidRDefault="5073C2C6" w14:paraId="593B023A" w14:textId="69B23DC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HRzZtqAGT/Wk8N3QqRu5VAbhA2Fff9CrhxvlETp18jWGya083gbYUf9AhITp35LB</w:t>
      </w:r>
    </w:p>
    <w:p w:rsidR="5073C2C6" w:rsidP="5BFB5B9C" w:rsidRDefault="5073C2C6" w14:paraId="0D4CDAA2" w14:textId="69C5B20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KZ7ScEGUGukybKw5chtC7O7YlHOQX6dV2L+dlznup33WmFDYZfOvaHq7InRMGnms</w:t>
      </w:r>
    </w:p>
    <w:p w:rsidR="5073C2C6" w:rsidP="5BFB5B9C" w:rsidRDefault="5073C2C6" w14:paraId="2543E4A8" w14:textId="4593850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lx1jZmifqK9nc71fyEV1ZNnzrjw7d0PblY2mNbwjQ2IH</w:t>
      </w:r>
    </w:p>
    <w:p w:rsidR="5073C2C6" w:rsidP="5BFB5B9C" w:rsidRDefault="5073C2C6" w14:paraId="23873DED" w14:textId="2ADE8EF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-----END CERTIFICATE-----</w:t>
      </w:r>
    </w:p>
    <w:p w:rsidR="5073C2C6" w:rsidP="5BFB5B9C" w:rsidRDefault="5073C2C6" w14:paraId="4151F88A" w14:textId="7064AE8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w:t>
      </w:r>
    </w:p>
    <w:p w:rsidR="5073C2C6" w:rsidP="5BFB5B9C" w:rsidRDefault="5073C2C6" w14:paraId="39F6301B" w14:textId="59988AC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algorithm RSA;</w:t>
      </w:r>
    </w:p>
    <w:p w:rsidR="5073C2C6" w:rsidP="5BFB5B9C" w:rsidRDefault="5073C2C6" w14:paraId="7A770B7D" w14:textId="797CA57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</w:t>
      </w:r>
    </w:p>
    <w:p w:rsidR="5073C2C6" w:rsidP="5BFB5B9C" w:rsidRDefault="5073C2C6" w14:paraId="26569D5C" w14:textId="3710952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</w:t>
      </w:r>
    </w:p>
    <w:p w:rsidR="5073C2C6" w:rsidP="5BFB5B9C" w:rsidRDefault="5073C2C6" w14:paraId="2DD8F015" w14:textId="5DCB7B7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;</w:t>
      </w:r>
    </w:p>
    <w:p w:rsidR="5073C2C6" w:rsidP="5BFB5B9C" w:rsidRDefault="5073C2C6" w14:paraId="3D81EE12" w14:textId="1FF6383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15A42E54" w14:textId="12F60C4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GP-VPN-CA {</w:t>
      </w:r>
    </w:p>
    <w:p w:rsidR="5073C2C6" w:rsidP="5BFB5B9C" w:rsidRDefault="5073C2C6" w14:paraId="7E4D6E98" w14:textId="525D704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subject-hash 0f276ae7;</w:t>
      </w:r>
    </w:p>
    <w:p w:rsidR="5073C2C6" w:rsidP="5BFB5B9C" w:rsidRDefault="5073C2C6" w14:paraId="2D26FC4A" w14:textId="2E1C793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issuer-hash 7e259cf5;</w:t>
      </w:r>
    </w:p>
    <w:p w:rsidR="5073C2C6" w:rsidP="5BFB5B9C" w:rsidRDefault="5073C2C6" w14:paraId="6B754A41" w14:textId="0909F4A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not-valid-before "May  4 20:06:46 2023 GMT";</w:t>
      </w:r>
    </w:p>
    <w:p w:rsidR="5073C2C6" w:rsidP="5BFB5B9C" w:rsidRDefault="5073C2C6" w14:paraId="771BC9B7" w14:textId="49E0454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issuer RootCA;</w:t>
      </w:r>
    </w:p>
    <w:p w:rsidR="5073C2C6" w:rsidP="5BFB5B9C" w:rsidRDefault="5073C2C6" w14:paraId="48A73E5A" w14:textId="00EBD83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not-valid-after "May  3 20:06:46 2024 GMT";</w:t>
      </w:r>
    </w:p>
    <w:p w:rsidR="5073C2C6" w:rsidP="5BFB5B9C" w:rsidRDefault="5073C2C6" w14:paraId="3DBA9569" w14:textId="07A4979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common-name GP-VPN-CA;</w:t>
      </w:r>
    </w:p>
    <w:p w:rsidR="5073C2C6" w:rsidP="5BFB5B9C" w:rsidRDefault="5073C2C6" w14:paraId="13267428" w14:textId="581D73F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expiry-epoch 1714766806;</w:t>
      </w:r>
    </w:p>
    <w:p w:rsidR="5073C2C6" w:rsidP="5BFB5B9C" w:rsidRDefault="5073C2C6" w14:paraId="0A0C7857" w14:textId="20D41A0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ca yes;</w:t>
      </w:r>
    </w:p>
    <w:p w:rsidR="5073C2C6" w:rsidP="5BFB5B9C" w:rsidRDefault="5073C2C6" w14:paraId="5907CBF6" w14:textId="015FC4E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subject GP-VPN-CA;</w:t>
      </w:r>
    </w:p>
    <w:p w:rsidR="5073C2C6" w:rsidP="5BFB5B9C" w:rsidRDefault="5073C2C6" w14:paraId="7A5428CC" w14:textId="7F50FB5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public-key "-----BEGIN CERTIFICATE-----</w:t>
      </w:r>
    </w:p>
    <w:p w:rsidR="5073C2C6" w:rsidP="5BFB5B9C" w:rsidRDefault="5073C2C6" w14:paraId="1CAA12C9" w14:textId="7E77DDE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MIIEwDCCAqigAwIBAgIEalFNBDANBgkqhkiG9w0BAQ0FADARMQ8wDQYDVQQDDAZS</w:t>
      </w:r>
    </w:p>
    <w:p w:rsidR="5073C2C6" w:rsidP="5BFB5B9C" w:rsidRDefault="5073C2C6" w14:paraId="62457A85" w14:textId="6E74304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b290Q0EwHhcNMjMwNTA0MjAwNjQ2WhcNMjQwNTAzMjAwNjQ2WjAUMRIwEAYDVQQD</w:t>
      </w:r>
    </w:p>
    <w:p w:rsidR="5073C2C6" w:rsidP="5BFB5B9C" w:rsidRDefault="5073C2C6" w14:paraId="2832E793" w14:textId="195AF59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DAlHUC1WUE4tQ0EwggIiMA0GCSqGSIb3DQEBAQUAA4ICDwAwggIKAoICAQD61zjP</w:t>
      </w:r>
    </w:p>
    <w:p w:rsidR="5073C2C6" w:rsidP="5BFB5B9C" w:rsidRDefault="5073C2C6" w14:paraId="6A22A88E" w14:textId="7F3A17C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uwW94I8/yaVmj7KRNc7D6WcZZOSBFgN2qa89NA3QAiLONVeT6XGwW48j4QSPifcy</w:t>
      </w:r>
    </w:p>
    <w:p w:rsidR="5073C2C6" w:rsidP="5BFB5B9C" w:rsidRDefault="5073C2C6" w14:paraId="0FB08B3D" w14:textId="5C8B6D7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93sb51WYJcDV3ZamrX0jBi6/ZRJLDknqRgigaxXsKZ5nB0D9xZDakH5GqOCZZcRo</w:t>
      </w:r>
    </w:p>
    <w:p w:rsidR="5073C2C6" w:rsidP="5BFB5B9C" w:rsidRDefault="5073C2C6" w14:paraId="20461C15" w14:textId="6693F01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+RRZy3tsaUv2ON08InJHsirCo2D6Zcn2OKEY9JWmm7njdK/xTeMd3LCEA/K8zjan</w:t>
      </w:r>
    </w:p>
    <w:p w:rsidR="5073C2C6" w:rsidP="5BFB5B9C" w:rsidRDefault="5073C2C6" w14:paraId="2B52DD56" w14:textId="2BA9F82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n2f6PLeZmdCWRvRLkH+0eQLPTflPPhTsS7q6BJwFek/AWTswPmmGdmRmsaDqzOfe</w:t>
      </w:r>
    </w:p>
    <w:p w:rsidR="5073C2C6" w:rsidP="5BFB5B9C" w:rsidRDefault="5073C2C6" w14:paraId="30D5231F" w14:textId="2929DD2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ajXzJWw5T21ZFrQhB0uXz+AdTHI9wPaSg8iXtE4sPP9N0JcQThWoDMuxZ7pX2AYW</w:t>
      </w:r>
    </w:p>
    <w:p w:rsidR="5073C2C6" w:rsidP="5BFB5B9C" w:rsidRDefault="5073C2C6" w14:paraId="25BC7143" w14:textId="129B8B5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913W7LXtJQkmQqONQFItjK/7n63UDjkg8cqJGT76seczZdN68YFBsax/cB67ae2V</w:t>
      </w:r>
    </w:p>
    <w:p w:rsidR="5073C2C6" w:rsidP="5BFB5B9C" w:rsidRDefault="5073C2C6" w14:paraId="6B315166" w14:textId="0492B24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8WxrFKnNd4Wdeh/OWkM7SG7J3tALzRtaHZb1MiQz+3swM75xjbz4AK3gR4xbUkeX</w:t>
      </w:r>
    </w:p>
    <w:p w:rsidR="5073C2C6" w:rsidP="5BFB5B9C" w:rsidRDefault="5073C2C6" w14:paraId="13366F00" w14:textId="3F03C04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5uCuM2TBOkv4RIx29+Z2cKQgU37/oGZqm8dg9u4c/KbBUA28p8jDD1BzzFJaWsdZ</w:t>
      </w:r>
    </w:p>
    <w:p w:rsidR="5073C2C6" w:rsidP="5BFB5B9C" w:rsidRDefault="5073C2C6" w14:paraId="53619D8E" w14:textId="2B12CC6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2U17iNPe8QCoXEQE1G7vJtnnKZ8MniiULH9NgSoNNn5S+zvOdKhru0lodgL1Khup</w:t>
      </w:r>
    </w:p>
    <w:p w:rsidR="5073C2C6" w:rsidP="5BFB5B9C" w:rsidRDefault="5073C2C6" w14:paraId="2C6FE432" w14:textId="565DDA8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BwsWEn3L4AwBwwWvktcNqfw1fiMrmGLc1XhcCc5qAUXb60Dz7kVpnR/v3n4lwzRX</w:t>
      </w:r>
    </w:p>
    <w:p w:rsidR="5073C2C6" w:rsidP="5BFB5B9C" w:rsidRDefault="5073C2C6" w14:paraId="48841243" w14:textId="7AC3310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kK/zY+s6S+UHRYFR6XTQxYejFurGcVcSWaQ56wIDAQABox0wGzAMBgNVHRMEBTAD</w:t>
      </w:r>
    </w:p>
    <w:p w:rsidR="5073C2C6" w:rsidP="5BFB5B9C" w:rsidRDefault="5073C2C6" w14:paraId="70F231FD" w14:textId="62E022B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AQH/MAsGA1UdDwQEAwICBDANBgkqhkiG9w0BAQ0FAAOCAgEAUc45EnwXnkG2TlQU</w:t>
      </w:r>
    </w:p>
    <w:p w:rsidR="5073C2C6" w:rsidP="5BFB5B9C" w:rsidRDefault="5073C2C6" w14:paraId="210EA1CB" w14:textId="0C46E0B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Bq+ePmK3nWNryUkD1rAX1bM6itHTcjN5ZqwPF9Vd6xyVMyO/uWBK8YYSmYmhDdvA</w:t>
      </w:r>
    </w:p>
    <w:p w:rsidR="5073C2C6" w:rsidP="5BFB5B9C" w:rsidRDefault="5073C2C6" w14:paraId="11404C68" w14:textId="53EE78B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1hrkjTikwNFSY2xSCqVt6cIYg2JGoFGiB8sa9IXTHjNTP7OLvzdY5m6Xx1uTasQE</w:t>
      </w:r>
    </w:p>
    <w:p w:rsidR="5073C2C6" w:rsidP="5BFB5B9C" w:rsidRDefault="5073C2C6" w14:paraId="1D48CF3B" w14:textId="244F4CF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DQj8QjZFNLPw5vWN2B1axefOxoMMhUVH2AFZL2/0CeKJG0dN14uYaimBJ56N1S89</w:t>
      </w:r>
    </w:p>
    <w:p w:rsidR="5073C2C6" w:rsidP="5BFB5B9C" w:rsidRDefault="5073C2C6" w14:paraId="442D703A" w14:textId="3B1414A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d2FafEMFfOfKAE48cEQntTRqjheb0g7TKD8iBF/MTmAk2Oe2dHSPJfTcyWSeCqmX</w:t>
      </w:r>
    </w:p>
    <w:p w:rsidR="5073C2C6" w:rsidP="5BFB5B9C" w:rsidRDefault="5073C2C6" w14:paraId="3D7E9D32" w14:textId="7E36D47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lGLBUcv/P4LEvaeFcXQTbb4rJjtOYDXgcu8H7FbLDsD6yd+Mcc4ShiAOo+OS0MQ0</w:t>
      </w:r>
    </w:p>
    <w:p w:rsidR="5073C2C6" w:rsidP="5BFB5B9C" w:rsidRDefault="5073C2C6" w14:paraId="4D101AA0" w14:textId="4684F4E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6mw8K2qm8VphmzxpVkvwIkVfM3lyU32cceflUWORukALZS80rIPxeFSKPD9jp5LN</w:t>
      </w:r>
    </w:p>
    <w:p w:rsidR="5073C2C6" w:rsidP="5BFB5B9C" w:rsidRDefault="5073C2C6" w14:paraId="06C32D3C" w14:textId="3DA24DD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ALanKfcsUzUHaEvho6PeUuDPNa95eyTF//QiNaB7640ZlQfMbSNRUVl0sg1tC65L</w:t>
      </w:r>
    </w:p>
    <w:p w:rsidR="5073C2C6" w:rsidP="5BFB5B9C" w:rsidRDefault="5073C2C6" w14:paraId="7E548227" w14:textId="7A157C3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Z6Ts60GtSHdIKo8xCXPND+bDVVW5CSNMWfoQQxDKR7uSQVgx9BjBeXJRpgkgHCeW</w:t>
      </w:r>
    </w:p>
    <w:p w:rsidR="5073C2C6" w:rsidP="5BFB5B9C" w:rsidRDefault="5073C2C6" w14:paraId="213D6AD8" w14:textId="321C76A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XHZrRVFh3B0w6YbQFscLAhr1McaURYgVR2myclpwNYDtzEDBjexKlO5OHHtNyoqO</w:t>
      </w:r>
    </w:p>
    <w:p w:rsidR="5073C2C6" w:rsidP="5BFB5B9C" w:rsidRDefault="5073C2C6" w14:paraId="7FC357AB" w14:textId="2B1E0A2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b84DAaFXEyalciRF8TD/i412u88ZNvtc570FBSUM6we0qYM4ehWfL44qZM16p9Hi</w:t>
      </w:r>
    </w:p>
    <w:p w:rsidR="5073C2C6" w:rsidP="5BFB5B9C" w:rsidRDefault="5073C2C6" w14:paraId="47ED3D2E" w14:textId="4C48FDB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9raqGT3U1/0SrkBb8aJupPN0b1w=</w:t>
      </w:r>
    </w:p>
    <w:p w:rsidR="5073C2C6" w:rsidP="5BFB5B9C" w:rsidRDefault="5073C2C6" w14:paraId="0574DEE1" w14:textId="1831759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-----END CERTIFICATE-----</w:t>
      </w:r>
    </w:p>
    <w:p w:rsidR="5073C2C6" w:rsidP="5BFB5B9C" w:rsidRDefault="5073C2C6" w14:paraId="5E9AE99A" w14:textId="6AE6C41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w:t>
      </w:r>
    </w:p>
    <w:p w:rsidR="5073C2C6" w:rsidP="5BFB5B9C" w:rsidRDefault="5073C2C6" w14:paraId="1456B7BA" w14:textId="7BAF6FD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algorithm RSA;</w:t>
      </w:r>
    </w:p>
    <w:p w:rsidR="5073C2C6" w:rsidP="5BFB5B9C" w:rsidRDefault="5073C2C6" w14:paraId="2900A6D8" w14:textId="582BE18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private-key -AQ==cS06NxP5i03oCpVC1kreWfuHdzQ=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</w:t>
      </w:r>
    </w:p>
    <w:p w:rsidR="5073C2C6" w:rsidP="5BFB5B9C" w:rsidRDefault="5073C2C6" w14:paraId="5F909CFC" w14:textId="065B6F7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</w:t>
      </w:r>
    </w:p>
    <w:p w:rsidR="5073C2C6" w:rsidP="5BFB5B9C" w:rsidRDefault="5073C2C6" w14:paraId="7BE9906D" w14:textId="063F69A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;</w:t>
      </w:r>
    </w:p>
    <w:p w:rsidR="5073C2C6" w:rsidP="5BFB5B9C" w:rsidRDefault="5073C2C6" w14:paraId="2A0DBB79" w14:textId="1F11693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A06F094" w14:textId="78063C5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GP-VPN-Client {</w:t>
      </w:r>
    </w:p>
    <w:p w:rsidR="5073C2C6" w:rsidP="5BFB5B9C" w:rsidRDefault="5073C2C6" w14:paraId="7A76EE12" w14:textId="0F70E8F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subject-hash abe53d6b;</w:t>
      </w:r>
    </w:p>
    <w:p w:rsidR="5073C2C6" w:rsidP="5BFB5B9C" w:rsidRDefault="5073C2C6" w14:paraId="493AE5E8" w14:textId="124D2E5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issuer-hash 0f276ae7;</w:t>
      </w:r>
    </w:p>
    <w:p w:rsidR="5073C2C6" w:rsidP="5BFB5B9C" w:rsidRDefault="5073C2C6" w14:paraId="790106E0" w14:textId="18885A5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not-valid-before "May 15 19:51:35 2023 GMT";</w:t>
      </w:r>
    </w:p>
    <w:p w:rsidR="5073C2C6" w:rsidP="5BFB5B9C" w:rsidRDefault="5073C2C6" w14:paraId="4D58FBB6" w14:textId="0763B9E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issuer GP-VPN-CA;</w:t>
      </w:r>
    </w:p>
    <w:p w:rsidR="5073C2C6" w:rsidP="5BFB5B9C" w:rsidRDefault="5073C2C6" w14:paraId="6708B568" w14:textId="44BB0FE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not-valid-after "May 14 19:51:35 2024 GMT";</w:t>
      </w:r>
    </w:p>
    <w:p w:rsidR="5073C2C6" w:rsidP="5BFB5B9C" w:rsidRDefault="5073C2C6" w14:paraId="52A18A91" w14:textId="5C0B5CE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common-name remote;</w:t>
      </w:r>
    </w:p>
    <w:p w:rsidR="5073C2C6" w:rsidP="5BFB5B9C" w:rsidRDefault="5073C2C6" w14:paraId="397F7A39" w14:textId="015D6B3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expiry-epoch 1715716295;</w:t>
      </w:r>
    </w:p>
    <w:p w:rsidR="5073C2C6" w:rsidP="5BFB5B9C" w:rsidRDefault="5073C2C6" w14:paraId="39E9CC82" w14:textId="11356C0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ca no;</w:t>
      </w:r>
    </w:p>
    <w:p w:rsidR="5073C2C6" w:rsidP="5BFB5B9C" w:rsidRDefault="5073C2C6" w14:paraId="174FEEEB" w14:textId="35A2155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subject remote;</w:t>
      </w:r>
    </w:p>
    <w:p w:rsidR="5073C2C6" w:rsidP="5BFB5B9C" w:rsidRDefault="5073C2C6" w14:paraId="538EF7F5" w14:textId="37D11A4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public-key "-----BEGIN CERTIFICATE-----</w:t>
      </w:r>
    </w:p>
    <w:p w:rsidR="5073C2C6" w:rsidP="5BFB5B9C" w:rsidRDefault="5073C2C6" w14:paraId="509186D5" w14:textId="46948D7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MIIFEDCCAvigAwIBAgIEalFNDzANBgkqhkiG9w0BAQ0FADAUMRIwEAYDVQQDDAlH</w:t>
      </w:r>
    </w:p>
    <w:p w:rsidR="5073C2C6" w:rsidP="5BFB5B9C" w:rsidRDefault="5073C2C6" w14:paraId="62EFED95" w14:textId="41101AA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UC1WUE4tQ0EwHhcNMjMwNTE1MTk1MTM1WhcNMjQwNTE0MTk1MTM1WjARMQ8wDQYD</w:t>
      </w:r>
    </w:p>
    <w:p w:rsidR="5073C2C6" w:rsidP="5BFB5B9C" w:rsidRDefault="5073C2C6" w14:paraId="691FD44A" w14:textId="484C4FE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VQQDDAZyZW1vdGUwggIiMA0GCSqGSIb3DQEBAQUAA4ICDwAwggIKAoICAQDe4MqG</w:t>
      </w:r>
    </w:p>
    <w:p w:rsidR="5073C2C6" w:rsidP="5BFB5B9C" w:rsidRDefault="5073C2C6" w14:paraId="4A3C5A20" w14:textId="6500700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vqxueVUsa+mHusVRNCjVQzVJG8H5KQv4Ox6BhbblXGoDbIKOEaZ/bME9ca7m8xfB</w:t>
      </w:r>
    </w:p>
    <w:p w:rsidR="5073C2C6" w:rsidP="5BFB5B9C" w:rsidRDefault="5073C2C6" w14:paraId="175ADF1D" w14:textId="42EED32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Dc81fo31iuM9xlPaVk4AQAI5GDmd55PGMzugnPCoIxQMrxC0RVgBuKIwgDKvY0J2</w:t>
      </w:r>
    </w:p>
    <w:p w:rsidR="5073C2C6" w:rsidP="5BFB5B9C" w:rsidRDefault="5073C2C6" w14:paraId="4A82E98B" w14:textId="6813278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+fRFFjNWCY3ZZLL7fylY+QC5MBWlyGFEpcLXHFnh/yGPHBHRE2RKDAvZlelwKknD</w:t>
      </w:r>
    </w:p>
    <w:p w:rsidR="5073C2C6" w:rsidP="5BFB5B9C" w:rsidRDefault="5073C2C6" w14:paraId="391BD4F6" w14:textId="6D9CD61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c+jF6nMZouzjN7ZOU39qGK5mXsxczXpw/4coG4gFbrX19JIplDYnMechKYme14QQ</w:t>
      </w:r>
    </w:p>
    <w:p w:rsidR="5073C2C6" w:rsidP="5BFB5B9C" w:rsidRDefault="5073C2C6" w14:paraId="687A7DF1" w14:textId="6695E68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DieFyGT7GMeYROPC+ve6yS14yJIMb8TNhqTSHtdZVGbfPQ1o2z1RGIQ/I6uvyyPo</w:t>
      </w:r>
    </w:p>
    <w:p w:rsidR="5073C2C6" w:rsidP="5BFB5B9C" w:rsidRDefault="5073C2C6" w14:paraId="196219C9" w14:textId="3706ADE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r65+Om6PcySD7NEC99SScxY8yssWZjiV7wz3aFrg2RIqD0N2ChtL8zBCvhAObuRz</w:t>
      </w:r>
    </w:p>
    <w:p w:rsidR="5073C2C6" w:rsidP="5BFB5B9C" w:rsidRDefault="5073C2C6" w14:paraId="7A7AA350" w14:textId="163E2C7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Exl7bYDmZSFUf13Tvb4Zb9Dlj4Cy36MFjtqpHMdeFGGtgP+5/mhSdTN/NspqzSHu</w:t>
      </w:r>
    </w:p>
    <w:p w:rsidR="5073C2C6" w:rsidP="5BFB5B9C" w:rsidRDefault="5073C2C6" w14:paraId="17B8C0C4" w14:textId="0FFDADC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qp+AJqjDR8vDZuRtVl+kwq7QqVJkUAHqfacVqy/ssOffXk1wkstAFwvi1HfTGrri</w:t>
      </w:r>
    </w:p>
    <w:p w:rsidR="5073C2C6" w:rsidP="5BFB5B9C" w:rsidRDefault="5073C2C6" w14:paraId="217FE85B" w14:textId="38E6EF3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5m0rU1PIAhplP9NWBVkfguiSwd9xUhVGdQJ38tr3J5cu9Kd/VxxcxeyoDSF1M5in</w:t>
      </w:r>
    </w:p>
    <w:p w:rsidR="5073C2C6" w:rsidP="5BFB5B9C" w:rsidRDefault="5073C2C6" w14:paraId="04A8F724" w14:textId="43C2A7A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Eys3/rqdjjN2lkkiJnCOOPkjhYaGESWfwOOJog9cjF3059bqyh4PuitR+qHz8fvE</w:t>
      </w:r>
    </w:p>
    <w:p w:rsidR="5073C2C6" w:rsidP="5BFB5B9C" w:rsidRDefault="5073C2C6" w14:paraId="6BA03C18" w14:textId="23900FB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2nHMNHFQOFL0b6BHS0xeWc/nlbadxa9iUFcfiQIDAQABo20wazAJBgNVHRMEAjAA</w:t>
      </w:r>
    </w:p>
    <w:p w:rsidR="5073C2C6" w:rsidP="5BFB5B9C" w:rsidRDefault="5073C2C6" w14:paraId="479140B6" w14:textId="78C3EE5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MAsGA1UdDwQEAwIDuDAnBgNVHSUEIDAeBggrBgEFBQcDAQYIKwYBBQUHAwIGCCsG</w:t>
      </w:r>
    </w:p>
    <w:p w:rsidR="5073C2C6" w:rsidP="5BFB5B9C" w:rsidRDefault="5073C2C6" w14:paraId="70B0B848" w14:textId="6D3FB90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AQUFBwMFMAkGA1UdIwQCMAAwHQYDVR0OBBYEFE4cDoCcvPKk0ewu8kIjdqS72SFH</w:t>
      </w:r>
    </w:p>
    <w:p w:rsidR="5073C2C6" w:rsidP="5BFB5B9C" w:rsidRDefault="5073C2C6" w14:paraId="1879E72C" w14:textId="5067ECB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MA0GCSqGSIb3DQEBDQUAA4ICAQBXwrXfqERt2Rhrwsx/pXnwaZafsZuV0NxeoXuE</w:t>
      </w:r>
    </w:p>
    <w:p w:rsidR="5073C2C6" w:rsidP="5BFB5B9C" w:rsidRDefault="5073C2C6" w14:paraId="126337D1" w14:textId="1E45E57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OfzcjurZdnLn1iSxHyQUwPRc5NkPtfHk4o9WqTDw9tau1VOUEFQLr5nfHqihsRHA</w:t>
      </w:r>
    </w:p>
    <w:p w:rsidR="5073C2C6" w:rsidP="5BFB5B9C" w:rsidRDefault="5073C2C6" w14:paraId="79044C42" w14:textId="421B26A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8oZIkFmiD0c4FpuYq08YjoJp/VRyPc+7D9HJt0tbqjQle5y5eYQq9AgkHss4qE8f</w:t>
      </w:r>
    </w:p>
    <w:p w:rsidR="5073C2C6" w:rsidP="5BFB5B9C" w:rsidRDefault="5073C2C6" w14:paraId="317A2818" w14:textId="6FDC7C5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4/oAmqrO5Wg/dpmQ6BhwZooamo5F+zAelZk/7gtbTog4KfX0YfCz567RATofVy4U</w:t>
      </w:r>
    </w:p>
    <w:p w:rsidR="5073C2C6" w:rsidP="5BFB5B9C" w:rsidRDefault="5073C2C6" w14:paraId="44AC55B0" w14:textId="5A961B8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UPMvMVqtGJHi42CL3wuz+Ygea1ZFtQZy/VjSt5E/LZhpArEIMJTDtgobcwdd9qeG</w:t>
      </w:r>
    </w:p>
    <w:p w:rsidR="5073C2C6" w:rsidP="5BFB5B9C" w:rsidRDefault="5073C2C6" w14:paraId="037638DE" w14:textId="650C0FA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hbbgo7GNPm7TPDxg+v2S8W5T09hWzj9QoOI8BjUpzMz8ePSUhSA5sMRsFJAb4zqT</w:t>
      </w:r>
    </w:p>
    <w:p w:rsidR="5073C2C6" w:rsidP="5BFB5B9C" w:rsidRDefault="5073C2C6" w14:paraId="22EC9CB3" w14:textId="505EDBD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g8S5wgJDO3wajepB7X6Ia06SwmqP5RqcLhql1+FQuTg0wSgz157F128Is9yKttld</w:t>
      </w:r>
    </w:p>
    <w:p w:rsidR="5073C2C6" w:rsidP="5BFB5B9C" w:rsidRDefault="5073C2C6" w14:paraId="1394C982" w14:textId="32A2CB3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po1eX9tPi7EBJW2GmxSMYoOGFt1jSSkUufLnKodphVscF7Gvs+9OsPyOdAd3DSU4</w:t>
      </w:r>
    </w:p>
    <w:p w:rsidR="5073C2C6" w:rsidP="5BFB5B9C" w:rsidRDefault="5073C2C6" w14:paraId="62579D09" w14:textId="3BE89C5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DfEVMbH3Eq7gMfRRwK1NUi937K5TSXx8VT9R0fPUWLIVh5/YGW60OCIKyfKDfjlv</w:t>
      </w:r>
    </w:p>
    <w:p w:rsidR="5073C2C6" w:rsidP="5BFB5B9C" w:rsidRDefault="5073C2C6" w14:paraId="34523DF1" w14:textId="5F7205B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XBykm8SGyhCnpyTeIb+DWjo/AILubHxTEJ02PYmWhr4pi7AXjpI6WbEZBqRc0kv/</w:t>
      </w:r>
    </w:p>
    <w:p w:rsidR="5073C2C6" w:rsidP="5BFB5B9C" w:rsidRDefault="5073C2C6" w14:paraId="4CC370B8" w14:textId="4118FD4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5l6FYRPJhgN5iCa3+j8nlTsEDYm0jQ1ogR8yKmw+Tt/Qd0IynlsGowZWdntWNCwJ</w:t>
      </w:r>
    </w:p>
    <w:p w:rsidR="5073C2C6" w:rsidP="5BFB5B9C" w:rsidRDefault="5073C2C6" w14:paraId="19FA8488" w14:textId="086BF9B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CvMAhg==</w:t>
      </w:r>
    </w:p>
    <w:p w:rsidR="5073C2C6" w:rsidP="5BFB5B9C" w:rsidRDefault="5073C2C6" w14:paraId="7ECF1B31" w14:textId="1638201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-----END CERTIFICATE-----</w:t>
      </w:r>
    </w:p>
    <w:p w:rsidR="5073C2C6" w:rsidP="5BFB5B9C" w:rsidRDefault="5073C2C6" w14:paraId="7E770269" w14:textId="34AEEE7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w:t>
      </w:r>
    </w:p>
    <w:p w:rsidR="5073C2C6" w:rsidP="5BFB5B9C" w:rsidRDefault="5073C2C6" w14:paraId="1E6658A2" w14:textId="1CD5EA8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algorithm RSA;</w:t>
      </w:r>
    </w:p>
    <w:p w:rsidR="5073C2C6" w:rsidP="5BFB5B9C" w:rsidRDefault="5073C2C6" w14:paraId="2F4656D2" w14:textId="1171A36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private-key -AQ==/6fhNOGOoqtQEYO8N4sExUqEyUo=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</w:t>
      </w:r>
    </w:p>
    <w:p w:rsidR="5073C2C6" w:rsidP="5BFB5B9C" w:rsidRDefault="5073C2C6" w14:paraId="2890AC55" w14:textId="25D5EDD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</w:t>
      </w:r>
    </w:p>
    <w:p w:rsidR="5073C2C6" w:rsidP="5BFB5B9C" w:rsidRDefault="5073C2C6" w14:paraId="6F113A74" w14:textId="3B12ABA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;</w:t>
      </w:r>
    </w:p>
    <w:p w:rsidR="5073C2C6" w:rsidP="5BFB5B9C" w:rsidRDefault="5073C2C6" w14:paraId="1823AEF7" w14:textId="36A620E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79334B9" w14:textId="188D53C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GP-VPN-Server {</w:t>
      </w:r>
    </w:p>
    <w:p w:rsidR="5073C2C6" w:rsidP="5BFB5B9C" w:rsidRDefault="5073C2C6" w14:paraId="28C1512E" w14:textId="07F332E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subject-hash 719dc427;</w:t>
      </w:r>
    </w:p>
    <w:p w:rsidR="5073C2C6" w:rsidP="5BFB5B9C" w:rsidRDefault="5073C2C6" w14:paraId="7D3602A9" w14:textId="495C168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issuer-hash 0f276ae7;</w:t>
      </w:r>
    </w:p>
    <w:p w:rsidR="5073C2C6" w:rsidP="5BFB5B9C" w:rsidRDefault="5073C2C6" w14:paraId="12772EB5" w14:textId="07B8EF0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not-valid-before "May 25 14:12:50 2023 GMT";</w:t>
      </w:r>
    </w:p>
    <w:p w:rsidR="5073C2C6" w:rsidP="5BFB5B9C" w:rsidRDefault="5073C2C6" w14:paraId="47E90F67" w14:textId="3C8D2CA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issuer GP-VPN-CA;</w:t>
      </w:r>
    </w:p>
    <w:p w:rsidR="5073C2C6" w:rsidP="5BFB5B9C" w:rsidRDefault="5073C2C6" w14:paraId="4A30614C" w14:textId="74B1375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not-valid-after "May 24 14:12:50 2024 GMT";</w:t>
      </w:r>
    </w:p>
    <w:p w:rsidR="5073C2C6" w:rsidP="5BFB5B9C" w:rsidRDefault="5073C2C6" w14:paraId="0BD70157" w14:textId="0B76C77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common-name 192.168.40.164;</w:t>
      </w:r>
    </w:p>
    <w:p w:rsidR="5073C2C6" w:rsidP="5BFB5B9C" w:rsidRDefault="5073C2C6" w14:paraId="0ECE6EBA" w14:textId="55E6180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expiry-epoch 1716559970;</w:t>
      </w:r>
    </w:p>
    <w:p w:rsidR="5073C2C6" w:rsidP="5BFB5B9C" w:rsidRDefault="5073C2C6" w14:paraId="53F737D6" w14:textId="5267BBC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ca no;</w:t>
      </w:r>
    </w:p>
    <w:p w:rsidR="5073C2C6" w:rsidP="5BFB5B9C" w:rsidRDefault="5073C2C6" w14:paraId="7C461612" w14:textId="7085AFE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subject 192.168.40.164;</w:t>
      </w:r>
    </w:p>
    <w:p w:rsidR="5073C2C6" w:rsidP="5BFB5B9C" w:rsidRDefault="5073C2C6" w14:paraId="1A73765D" w14:textId="3FF0B4D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public-key "-----BEGIN CERTIFICATE-----</w:t>
      </w:r>
    </w:p>
    <w:p w:rsidR="5073C2C6" w:rsidP="5BFB5B9C" w:rsidRDefault="5073C2C6" w14:paraId="4715A331" w14:textId="2A877CF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MIIFGDCCAwCgAwIBAgIEalFNFjANBgkqhkiG9w0BAQ0FADAUMRIwEAYDVQQDDAlH</w:t>
      </w:r>
    </w:p>
    <w:p w:rsidR="5073C2C6" w:rsidP="5BFB5B9C" w:rsidRDefault="5073C2C6" w14:paraId="557C0ADF" w14:textId="2110A6E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UC1WUE4tQ0EwHhcNMjMwNTI1MTQxMjUwWhcNMjQwNTI0MTQxMjUwWjAZMRcwFQYD</w:t>
      </w:r>
    </w:p>
    <w:p w:rsidR="5073C2C6" w:rsidP="5BFB5B9C" w:rsidRDefault="5073C2C6" w14:paraId="17A122C9" w14:textId="2BA9125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VQQDDA4xOTIuMTY4LjQwLjE2NDCCAiIwDQYJKoZIhvcNAQEBBQADggIPADCCAgoC</w:t>
      </w:r>
    </w:p>
    <w:p w:rsidR="5073C2C6" w:rsidP="5BFB5B9C" w:rsidRDefault="5073C2C6" w14:paraId="790D2451" w14:textId="2E25B79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ggIBAOcbsbFO8XFvntB2YMgezzZ/FNXJnwPaeVaqe11+moxVzP0iUhjxqNSy5kWK</w:t>
      </w:r>
    </w:p>
    <w:p w:rsidR="5073C2C6" w:rsidP="5BFB5B9C" w:rsidRDefault="5073C2C6" w14:paraId="7C1E368E" w14:textId="620A9D8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hWu/Wizk6ScagO2oBV6JMzHwv+Sn2qG6g3pT2oRLWvt/HPU7oUUpvSJlidUoSd7w</w:t>
      </w:r>
    </w:p>
    <w:p w:rsidR="5073C2C6" w:rsidP="5BFB5B9C" w:rsidRDefault="5073C2C6" w14:paraId="76245E63" w14:textId="2073889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jWDdz2FEiYvM0lYPnfYFmqayzeNetzfFLaajbu0ssw8vkXyDtVkR7ZlcqGgIlOG0</w:t>
      </w:r>
    </w:p>
    <w:p w:rsidR="5073C2C6" w:rsidP="5BFB5B9C" w:rsidRDefault="5073C2C6" w14:paraId="56815545" w14:textId="7E659A8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UfFiNvDecjVeJTXRW6I6Qfglj/XMTzDbyacvildBiIx+kczvn24pkat01oKWpnbS</w:t>
      </w:r>
    </w:p>
    <w:p w:rsidR="5073C2C6" w:rsidP="5BFB5B9C" w:rsidRDefault="5073C2C6" w14:paraId="462237BB" w14:textId="6183034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ssvhh8JBVD9UMw8pVr0+988usNeLH/0sMQBJZT/mxUWap92GQYy4bCYM831jg+XH</w:t>
      </w:r>
    </w:p>
    <w:p w:rsidR="5073C2C6" w:rsidP="5BFB5B9C" w:rsidRDefault="5073C2C6" w14:paraId="216DF6D1" w14:textId="0E4F482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H9YrDgpvv+4Zlv+jfG2FgGDyvL1P+glcI0wKaNMsXOG7p08C4jPeBO43cRofY4ez</w:t>
      </w:r>
    </w:p>
    <w:p w:rsidR="5073C2C6" w:rsidP="5BFB5B9C" w:rsidRDefault="5073C2C6" w14:paraId="5337D1EF" w14:textId="1B63DC2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A7RHAe9LSJs8y5HFnno5+GMO3SUvsc5fMQ95MQHXSDW+1qejDbnfbaUReX4gmAKG</w:t>
      </w:r>
    </w:p>
    <w:p w:rsidR="5073C2C6" w:rsidP="5BFB5B9C" w:rsidRDefault="5073C2C6" w14:paraId="562B6EFB" w14:textId="40E8E4E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szZ+LrN0ybC3IXqmw1DY9WxRVdRRt6JbiBdHMLRkigxUyd+OdbKHvjuCo5Dqmsuz</w:t>
      </w:r>
    </w:p>
    <w:p w:rsidR="5073C2C6" w:rsidP="5BFB5B9C" w:rsidRDefault="5073C2C6" w14:paraId="4009CCA9" w14:textId="6668CC6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gZZBDNxuJF2DCWQVyJc/RqKhUAboDgBpVFqjyeL/HiWRkKUjGR3NcoqEt7+N15Ci</w:t>
      </w:r>
    </w:p>
    <w:p w:rsidR="5073C2C6" w:rsidP="5BFB5B9C" w:rsidRDefault="5073C2C6" w14:paraId="60467FB7" w14:textId="5989C2F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BWWKIMKPdu6wdxWe231zq9mspuP3ujrIfQvO5ItKi1ilK55fiFc8YuhzBxrEwJ+0</w:t>
      </w:r>
    </w:p>
    <w:p w:rsidR="5073C2C6" w:rsidP="5BFB5B9C" w:rsidRDefault="5073C2C6" w14:paraId="0DFC0EA7" w14:textId="5B60FBB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JSb6fMPo6gObmhajiGyH0CGUezMfIfXOvG+qXgOEYS1wXmirAgMBAAGjbTBrMAkG</w:t>
      </w:r>
    </w:p>
    <w:p w:rsidR="5073C2C6" w:rsidP="5BFB5B9C" w:rsidRDefault="5073C2C6" w14:paraId="26B42147" w14:textId="0BA50F3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A1UdEwQCMAAwCwYDVR0PBAQDAgO4MCcGA1UdJQQgMB4GCCsGAQUFBwMBBggrBgEF</w:t>
      </w:r>
    </w:p>
    <w:p w:rsidR="5073C2C6" w:rsidP="5BFB5B9C" w:rsidRDefault="5073C2C6" w14:paraId="673E926F" w14:textId="7DE7D41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BQcDAgYIKwYBBQUHAwUwCQYDVR0jBAIwADAdBgNVHQ4EFgQUuYi01jj5QOoddA0l</w:t>
      </w:r>
    </w:p>
    <w:p w:rsidR="5073C2C6" w:rsidP="5BFB5B9C" w:rsidRDefault="5073C2C6" w14:paraId="5ADC796B" w14:textId="5A79DF4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LCQeyX96zyUwDQYJKoZIhvcNAQENBQADggIBANQmqN/QpuGtiSgzYVWnI3DtGFio</w:t>
      </w:r>
    </w:p>
    <w:p w:rsidR="5073C2C6" w:rsidP="5BFB5B9C" w:rsidRDefault="5073C2C6" w14:paraId="78C17B7C" w14:textId="2A6F0DD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QoUZbSHBnA1gjtrSM9Eus1aspGVOchEqyMWww50oeW07RzrfPqhLXInPq99RcLhm</w:t>
      </w:r>
    </w:p>
    <w:p w:rsidR="5073C2C6" w:rsidP="5BFB5B9C" w:rsidRDefault="5073C2C6" w14:paraId="7C01AB56" w14:textId="5CE3B19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SzE+1kKwdOuREp9m4xhUCN4K8/VDdRBB8mF6GDkKdjxFQca3uDarcSqL49USaxUQ</w:t>
      </w:r>
    </w:p>
    <w:p w:rsidR="5073C2C6" w:rsidP="5BFB5B9C" w:rsidRDefault="5073C2C6" w14:paraId="013B5D1B" w14:textId="7539656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59SrZSA9NtzMjCiA03AOBwd0GGRWQ6Q+iqJZqFEjSXN5GJHOP/1J/uNNIkvD56vF</w:t>
      </w:r>
    </w:p>
    <w:p w:rsidR="5073C2C6" w:rsidP="5BFB5B9C" w:rsidRDefault="5073C2C6" w14:paraId="0F280CBB" w14:textId="22AEC37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9pjwB7qcX7Xvilu0K4Sf7+8MEeaRnkImE7fSjVoQXCLEiodIn2q/P3Dos2Qndfio</w:t>
      </w:r>
    </w:p>
    <w:p w:rsidR="5073C2C6" w:rsidP="5BFB5B9C" w:rsidRDefault="5073C2C6" w14:paraId="10752E38" w14:textId="2D4179E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5wP/hicVm413laBanr3DZxEk91eZwhGWB/BcNXzWt4dkot0Zw1sSFO3BzjeuSEAd</w:t>
      </w:r>
    </w:p>
    <w:p w:rsidR="5073C2C6" w:rsidP="5BFB5B9C" w:rsidRDefault="5073C2C6" w14:paraId="73D07936" w14:textId="378BD42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n9gu3lumDSr+nOK6/w3uBBA7LtHx3QXHabdR6BrSUHPLsHtvwghXdlSks8sGIprr</w:t>
      </w:r>
    </w:p>
    <w:p w:rsidR="5073C2C6" w:rsidP="5BFB5B9C" w:rsidRDefault="5073C2C6" w14:paraId="3F145663" w14:textId="321FBE0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ptv1BIh0Cfx2H4F++whEldqeYmEwVm2R4JpyWQvxFi5QVZ6F494JG6U5OJPdeCor</w:t>
      </w:r>
    </w:p>
    <w:p w:rsidR="5073C2C6" w:rsidP="5BFB5B9C" w:rsidRDefault="5073C2C6" w14:paraId="62CD5CBC" w14:textId="53FFB2D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sS6ivPMc4yQQoGXfoPB5skkGJR4DNsS9SomZfjx3RhhQ2NwBcr9PLzgOHsJ4cZ3k</w:t>
      </w:r>
    </w:p>
    <w:p w:rsidR="5073C2C6" w:rsidP="5BFB5B9C" w:rsidRDefault="5073C2C6" w14:paraId="2D856AB5" w14:textId="34C325D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ks6Bg3ZdxN6Ofqrc000AJ6hssSpE2qSpAGu281YiRHhzF4Tr8ZofFCkDoatmDArL</w:t>
      </w:r>
    </w:p>
    <w:p w:rsidR="5073C2C6" w:rsidP="5BFB5B9C" w:rsidRDefault="5073C2C6" w14:paraId="67BEEB66" w14:textId="0B63A0A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7Gu3dA9/xNUZ8SmyjjyS5HL/b7vp3LX83jqTrWAt/ioNpzIoi7Yd8e/flvgWAAjn</w:t>
      </w:r>
    </w:p>
    <w:p w:rsidR="5073C2C6" w:rsidP="5BFB5B9C" w:rsidRDefault="5073C2C6" w14:paraId="2D071FAE" w14:textId="320D859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2puBWEquItcpKjyB</w:t>
      </w:r>
    </w:p>
    <w:p w:rsidR="5073C2C6" w:rsidP="5BFB5B9C" w:rsidRDefault="5073C2C6" w14:paraId="216B786E" w14:textId="46B7171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-----END CERTIFICATE-----</w:t>
      </w:r>
    </w:p>
    <w:p w:rsidR="5073C2C6" w:rsidP="5BFB5B9C" w:rsidRDefault="5073C2C6" w14:paraId="4820FF01" w14:textId="0850987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w:t>
      </w:r>
    </w:p>
    <w:p w:rsidR="5073C2C6" w:rsidP="5BFB5B9C" w:rsidRDefault="5073C2C6" w14:paraId="4A48C2D8" w14:textId="25FFDA5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algorithm RSA;</w:t>
      </w:r>
    </w:p>
    <w:p w:rsidR="5073C2C6" w:rsidP="5BFB5B9C" w:rsidRDefault="5073C2C6" w14:paraId="614A7232" w14:textId="4350FB3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private-key -AQ==FBn6wsKhOYZYHZjVMyOiy0K1wGA=wfL5Zc+wUAak+B7CnAVY6NdutYWtt67XvF+yGHFGS+uZlDK3xAPOdeBmnOosOHj3wX5Bm4UpzZl0xe3aXnmEM77L516hSfowMRm6CKiliZgi/oTVH8V7tonyRHwcFyewV7kskbQ3flKcJS1DJaS+1splKUv/gIlWrlqZknD3SPfRossw3XW5L3+IQkggb6FCxrtSccEXgYnfk18Ic5a3CJvzHvmcHpDFGttHYHXz9xLYg+XlJhV867POKLfEswMwjOt8EfPTWqVajYJzQOMIi5pCcK2q+K89F1</w:t>
      </w:r>
    </w:p>
    <w:p w:rsidR="5073C2C6" w:rsidP="5BFB5B9C" w:rsidRDefault="5073C2C6" w14:paraId="58D0E384" w14:textId="08BDF45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</w:t>
      </w:r>
    </w:p>
    <w:p w:rsidR="5073C2C6" w:rsidP="5BFB5B9C" w:rsidRDefault="5073C2C6" w14:paraId="63C64086" w14:textId="51FEC38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</w:t>
      </w:r>
    </w:p>
    <w:p w:rsidR="5073C2C6" w:rsidP="5BFB5B9C" w:rsidRDefault="5073C2C6" w14:paraId="7F75C19D" w14:textId="1D1F60C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AmkzsWtLcwhW+kDaBJKiISDIjDSq8d+QqS4fn1ogym44DyaoUO/7H4JY0gNNh4Oo=;</w:t>
      </w:r>
    </w:p>
    <w:p w:rsidR="5073C2C6" w:rsidP="5BFB5B9C" w:rsidRDefault="5073C2C6" w14:paraId="5E47DAF1" w14:textId="669C994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F929FBD" w14:textId="0101483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4CF561AE" w14:textId="6C42D6C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ssl-tls-service-profile {</w:t>
      </w:r>
    </w:p>
    <w:p w:rsidR="5073C2C6" w:rsidP="5BFB5B9C" w:rsidRDefault="5073C2C6" w14:paraId="742F3D58" w14:textId="70D8C3F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"Global Protect" {</w:t>
      </w:r>
    </w:p>
    <w:p w:rsidR="5073C2C6" w:rsidP="5BFB5B9C" w:rsidRDefault="5073C2C6" w14:paraId="37A87E27" w14:textId="05B696F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protocol-settings {</w:t>
      </w:r>
    </w:p>
    <w:p w:rsidR="5073C2C6" w:rsidP="5BFB5B9C" w:rsidRDefault="5073C2C6" w14:paraId="2C7B4FC6" w14:textId="63310AF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min-version tls1-2;</w:t>
      </w:r>
    </w:p>
    <w:p w:rsidR="5073C2C6" w:rsidP="5BFB5B9C" w:rsidRDefault="5073C2C6" w14:paraId="67C9C851" w14:textId="4EE20C1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max-version max;</w:t>
      </w:r>
    </w:p>
    <w:p w:rsidR="5073C2C6" w:rsidP="5BFB5B9C" w:rsidRDefault="5073C2C6" w14:paraId="2E2C9C52" w14:textId="0D451E7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787A963" w14:textId="6755E03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certificate GP-VPN-Server;</w:t>
      </w:r>
    </w:p>
    <w:p w:rsidR="5073C2C6" w:rsidP="5BFB5B9C" w:rsidRDefault="5073C2C6" w14:paraId="016BA22E" w14:textId="4B34D75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BBCBF93" w14:textId="720523B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4FD52D5" w14:textId="60D2AB5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authentication-profile {</w:t>
      </w:r>
    </w:p>
    <w:p w:rsidR="5073C2C6" w:rsidP="5BFB5B9C" w:rsidRDefault="5073C2C6" w14:paraId="3E9AD665" w14:textId="2320FCC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"Local Database" {</w:t>
      </w:r>
    </w:p>
    <w:p w:rsidR="5073C2C6" w:rsidP="5BFB5B9C" w:rsidRDefault="5073C2C6" w14:paraId="67783AE1" w14:textId="4956A4C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method {</w:t>
      </w:r>
    </w:p>
    <w:p w:rsidR="5073C2C6" w:rsidP="5BFB5B9C" w:rsidRDefault="5073C2C6" w14:paraId="798E7F3E" w14:textId="27DE26A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local-database;</w:t>
      </w:r>
    </w:p>
    <w:p w:rsidR="5073C2C6" w:rsidP="5BFB5B9C" w:rsidRDefault="5073C2C6" w14:paraId="5256222F" w14:textId="1B71D41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703C1AD" w14:textId="39E9CAE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multi-factor-auth {</w:t>
      </w:r>
    </w:p>
    <w:p w:rsidR="5073C2C6" w:rsidP="5BFB5B9C" w:rsidRDefault="5073C2C6" w14:paraId="79795E21" w14:textId="4D7A164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mfa-enable no;</w:t>
      </w:r>
    </w:p>
    <w:p w:rsidR="5073C2C6" w:rsidP="5BFB5B9C" w:rsidRDefault="5073C2C6" w14:paraId="145462F8" w14:textId="54FB460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680DA5F" w14:textId="0CCE79F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allow-list all;</w:t>
      </w:r>
    </w:p>
    <w:p w:rsidR="5073C2C6" w:rsidP="5BFB5B9C" w:rsidRDefault="5073C2C6" w14:paraId="68BF31B9" w14:textId="642AA84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4ADAC997" w14:textId="381D00C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1E6F2512" w14:textId="2A03C0B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local-user-database {</w:t>
      </w:r>
    </w:p>
    <w:p w:rsidR="5073C2C6" w:rsidP="5BFB5B9C" w:rsidRDefault="5073C2C6" w14:paraId="5D607B5B" w14:textId="30935E3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user {</w:t>
      </w:r>
    </w:p>
    <w:p w:rsidR="5073C2C6" w:rsidP="5BFB5B9C" w:rsidRDefault="5073C2C6" w14:paraId="53FD7610" w14:textId="43C6DCB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remote {</w:t>
      </w:r>
    </w:p>
    <w:p w:rsidR="5073C2C6" w:rsidP="5BFB5B9C" w:rsidRDefault="5073C2C6" w14:paraId="0E8D0C82" w14:textId="497178F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phash $5$vtjvxgtx$3mW0GN/7GY2MX9RHEB5LfTjvRDbUzsQwklWRgajKCN2;</w:t>
      </w:r>
    </w:p>
    <w:p w:rsidR="5073C2C6" w:rsidP="5BFB5B9C" w:rsidRDefault="5073C2C6" w14:paraId="079BC09A" w14:textId="76C92DD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A0AE587" w14:textId="0D4FD8A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15EF58B" w14:textId="2162AB2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BFD9807" w14:textId="481CC16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certificate-profile {</w:t>
      </w:r>
    </w:p>
    <w:p w:rsidR="5073C2C6" w:rsidP="5BFB5B9C" w:rsidRDefault="5073C2C6" w14:paraId="2442C926" w14:textId="374AA79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GlobalProtect {</w:t>
      </w:r>
    </w:p>
    <w:p w:rsidR="5073C2C6" w:rsidP="5BFB5B9C" w:rsidRDefault="5073C2C6" w14:paraId="49E1BD64" w14:textId="64A73F3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username-field {</w:t>
      </w:r>
    </w:p>
    <w:p w:rsidR="5073C2C6" w:rsidP="5BFB5B9C" w:rsidRDefault="5073C2C6" w14:paraId="3CE529C0" w14:textId="43AD90A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subject common-name;</w:t>
      </w:r>
    </w:p>
    <w:p w:rsidR="5073C2C6" w:rsidP="5BFB5B9C" w:rsidRDefault="5073C2C6" w14:paraId="292D5BF7" w14:textId="120CFBA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300344D" w14:textId="3CAD2DF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CA {</w:t>
      </w:r>
    </w:p>
    <w:p w:rsidR="5073C2C6" w:rsidP="5BFB5B9C" w:rsidRDefault="5073C2C6" w14:paraId="41522992" w14:textId="28312C9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RootCA;</w:t>
      </w:r>
    </w:p>
    <w:p w:rsidR="5073C2C6" w:rsidP="5BFB5B9C" w:rsidRDefault="5073C2C6" w14:paraId="527B07B5" w14:textId="3F57EB4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5DCEAA1" w14:textId="214BF80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17E9C9C9" w14:textId="5D07611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4BF7D14E" w14:textId="2F541F4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content-preview;</w:t>
      </w:r>
    </w:p>
    <w:p w:rsidR="5073C2C6" w:rsidP="5BFB5B9C" w:rsidRDefault="5073C2C6" w14:paraId="7431F105" w14:textId="63B773A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24DA7CF" w14:textId="47DBB4A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devices {</w:t>
      </w:r>
    </w:p>
    <w:p w:rsidR="5073C2C6" w:rsidP="5BFB5B9C" w:rsidRDefault="5073C2C6" w14:paraId="0E2632CD" w14:textId="18C1FCE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localhost.localdomain {</w:t>
      </w:r>
    </w:p>
    <w:p w:rsidR="5073C2C6" w:rsidP="5BFB5B9C" w:rsidRDefault="5073C2C6" w14:paraId="7A928A2E" w14:textId="4515984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network {</w:t>
      </w:r>
    </w:p>
    <w:p w:rsidR="5073C2C6" w:rsidP="5BFB5B9C" w:rsidRDefault="5073C2C6" w14:paraId="050E8460" w14:textId="14225AF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interface {</w:t>
      </w:r>
    </w:p>
    <w:p w:rsidR="5073C2C6" w:rsidP="5BFB5B9C" w:rsidRDefault="5073C2C6" w14:paraId="5F76EDFB" w14:textId="462C336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ethernet {</w:t>
      </w:r>
    </w:p>
    <w:p w:rsidR="5073C2C6" w:rsidP="5BFB5B9C" w:rsidRDefault="5073C2C6" w14:paraId="2DA4BA4E" w14:textId="2C06F53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ethernet1/1 {</w:t>
      </w:r>
    </w:p>
    <w:p w:rsidR="5073C2C6" w:rsidP="5BFB5B9C" w:rsidRDefault="5073C2C6" w14:paraId="054FE2CC" w14:textId="0C02DAA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layer3 {</w:t>
      </w:r>
    </w:p>
    <w:p w:rsidR="5073C2C6" w:rsidP="5BFB5B9C" w:rsidRDefault="5073C2C6" w14:paraId="730629F2" w14:textId="681E32A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ndp-proxy {</w:t>
      </w:r>
    </w:p>
    <w:p w:rsidR="5073C2C6" w:rsidP="5BFB5B9C" w:rsidRDefault="5073C2C6" w14:paraId="4DA20604" w14:textId="1B3A564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enabled no;</w:t>
      </w:r>
    </w:p>
    <w:p w:rsidR="5073C2C6" w:rsidP="5BFB5B9C" w:rsidRDefault="5073C2C6" w14:paraId="01C9DF94" w14:textId="1AA4CB1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F999678" w14:textId="520D97F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sdwan-link-settings {</w:t>
      </w:r>
    </w:p>
    <w:p w:rsidR="5073C2C6" w:rsidP="5BFB5B9C" w:rsidRDefault="5073C2C6" w14:paraId="04274920" w14:textId="450ED16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upstream-nat {</w:t>
      </w:r>
    </w:p>
    <w:p w:rsidR="5073C2C6" w:rsidP="5BFB5B9C" w:rsidRDefault="5073C2C6" w14:paraId="5AAA9D03" w14:textId="09A1938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enable no;</w:t>
      </w:r>
    </w:p>
    <w:p w:rsidR="5073C2C6" w:rsidP="5BFB5B9C" w:rsidRDefault="5073C2C6" w14:paraId="08FB2E67" w14:textId="40B5EA5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static-ip;</w:t>
      </w:r>
    </w:p>
    <w:p w:rsidR="5073C2C6" w:rsidP="5BFB5B9C" w:rsidRDefault="5073C2C6" w14:paraId="44AA3D7B" w14:textId="2EB537A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F165EE5" w14:textId="557FC8C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enable no;</w:t>
      </w:r>
    </w:p>
    <w:p w:rsidR="5073C2C6" w:rsidP="5BFB5B9C" w:rsidRDefault="5073C2C6" w14:paraId="64D47F49" w14:textId="5DE39EF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C807835" w14:textId="3B59380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lldp {</w:t>
      </w:r>
    </w:p>
    <w:p w:rsidR="5073C2C6" w:rsidP="5BFB5B9C" w:rsidRDefault="5073C2C6" w14:paraId="7F8C85E7" w14:textId="74A588C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enable no;</w:t>
      </w:r>
    </w:p>
    <w:p w:rsidR="5073C2C6" w:rsidP="5BFB5B9C" w:rsidRDefault="5073C2C6" w14:paraId="2F035153" w14:textId="74352F9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343891E" w14:textId="448C533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dhcp-client {</w:t>
      </w:r>
    </w:p>
    <w:p w:rsidR="5073C2C6" w:rsidP="5BFB5B9C" w:rsidRDefault="5073C2C6" w14:paraId="25606A66" w14:textId="7CC23CD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send-hostname {</w:t>
      </w:r>
    </w:p>
    <w:p w:rsidR="5073C2C6" w:rsidP="5BFB5B9C" w:rsidRDefault="5073C2C6" w14:paraId="71A9FA3E" w14:textId="3BA6E00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enable no;</w:t>
      </w:r>
    </w:p>
    <w:p w:rsidR="5073C2C6" w:rsidP="5BFB5B9C" w:rsidRDefault="5073C2C6" w14:paraId="315BA788" w14:textId="44E9919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hostname system-hostname;</w:t>
      </w:r>
    </w:p>
    <w:p w:rsidR="5073C2C6" w:rsidP="5BFB5B9C" w:rsidRDefault="5073C2C6" w14:paraId="074F3125" w14:textId="3515E7A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6B3E0C6" w14:textId="0958D63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B7D792C" w14:textId="19E453B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interface-management-profile Management;</w:t>
      </w:r>
    </w:p>
    <w:p w:rsidR="5073C2C6" w:rsidP="5BFB5B9C" w:rsidRDefault="5073C2C6" w14:paraId="4C413B2D" w14:textId="23461EF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1CCB17BB" w14:textId="41C51BD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21199FA" w14:textId="56C8069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ethernet1/2 {</w:t>
      </w:r>
    </w:p>
    <w:p w:rsidR="5073C2C6" w:rsidP="5BFB5B9C" w:rsidRDefault="5073C2C6" w14:paraId="41F361D8" w14:textId="26D5FF6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layer2 {</w:t>
      </w:r>
    </w:p>
    <w:p w:rsidR="5073C2C6" w:rsidP="5BFB5B9C" w:rsidRDefault="5073C2C6" w14:paraId="20AE5CDE" w14:textId="18D4E0C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lldp {</w:t>
      </w:r>
    </w:p>
    <w:p w:rsidR="5073C2C6" w:rsidP="5BFB5B9C" w:rsidRDefault="5073C2C6" w14:paraId="129DF4EF" w14:textId="7D93828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enable no;</w:t>
      </w:r>
    </w:p>
    <w:p w:rsidR="5073C2C6" w:rsidP="5BFB5B9C" w:rsidRDefault="5073C2C6" w14:paraId="2957AF3D" w14:textId="44250CF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0ED5968" w14:textId="40A3F59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E20F9B0" w14:textId="30A592B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1070138B" w14:textId="565016D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ethernet1/3 {</w:t>
      </w:r>
    </w:p>
    <w:p w:rsidR="5073C2C6" w:rsidP="5BFB5B9C" w:rsidRDefault="5073C2C6" w14:paraId="65F4F675" w14:textId="5A8E0F7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layer2 {</w:t>
      </w:r>
    </w:p>
    <w:p w:rsidR="5073C2C6" w:rsidP="5BFB5B9C" w:rsidRDefault="5073C2C6" w14:paraId="7B349B93" w14:textId="41A080B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lldp {</w:t>
      </w:r>
    </w:p>
    <w:p w:rsidR="5073C2C6" w:rsidP="5BFB5B9C" w:rsidRDefault="5073C2C6" w14:paraId="6D26F4BB" w14:textId="3B49CE4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enable no;</w:t>
      </w:r>
    </w:p>
    <w:p w:rsidR="5073C2C6" w:rsidP="5BFB5B9C" w:rsidRDefault="5073C2C6" w14:paraId="4C1DC75A" w14:textId="5BE9DCA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51B5CCF" w14:textId="3DC30ED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0558C23" w14:textId="3E19188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F00F115" w14:textId="46B2FAB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ethernet1/4 {</w:t>
      </w:r>
    </w:p>
    <w:p w:rsidR="5073C2C6" w:rsidP="5BFB5B9C" w:rsidRDefault="5073C2C6" w14:paraId="1DEC95A0" w14:textId="3707E6C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layer2 {</w:t>
      </w:r>
    </w:p>
    <w:p w:rsidR="5073C2C6" w:rsidP="5BFB5B9C" w:rsidRDefault="5073C2C6" w14:paraId="6EE9316B" w14:textId="739FE42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lldp {</w:t>
      </w:r>
    </w:p>
    <w:p w:rsidR="5073C2C6" w:rsidP="5BFB5B9C" w:rsidRDefault="5073C2C6" w14:paraId="6A58E45E" w14:textId="7F2B04C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enable no;</w:t>
      </w:r>
    </w:p>
    <w:p w:rsidR="5073C2C6" w:rsidP="5BFB5B9C" w:rsidRDefault="5073C2C6" w14:paraId="2AD7A95B" w14:textId="2E63323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EABC425" w14:textId="700DBD4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E7640C7" w14:textId="1E5B28C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02D5A9A" w14:textId="7AE2C5A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ethernet1/5 {</w:t>
      </w:r>
    </w:p>
    <w:p w:rsidR="5073C2C6" w:rsidP="5BFB5B9C" w:rsidRDefault="5073C2C6" w14:paraId="4E3940C8" w14:textId="7F1BFDD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layer2 {</w:t>
      </w:r>
    </w:p>
    <w:p w:rsidR="5073C2C6" w:rsidP="5BFB5B9C" w:rsidRDefault="5073C2C6" w14:paraId="52FAA02E" w14:textId="45B1D6D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lldp {</w:t>
      </w:r>
    </w:p>
    <w:p w:rsidR="5073C2C6" w:rsidP="5BFB5B9C" w:rsidRDefault="5073C2C6" w14:paraId="2577C79A" w14:textId="2E7AA5B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enable no;</w:t>
      </w:r>
    </w:p>
    <w:p w:rsidR="5073C2C6" w:rsidP="5BFB5B9C" w:rsidRDefault="5073C2C6" w14:paraId="4501AF55" w14:textId="69BAC48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F84D48C" w14:textId="344CC96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14A3C24" w14:textId="45BC59B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157E2BDF" w14:textId="1AB8FED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ethernet1/6 {</w:t>
      </w:r>
    </w:p>
    <w:p w:rsidR="5073C2C6" w:rsidP="5BFB5B9C" w:rsidRDefault="5073C2C6" w14:paraId="6FE225AF" w14:textId="0CF38B5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layer2 {</w:t>
      </w:r>
    </w:p>
    <w:p w:rsidR="5073C2C6" w:rsidP="5BFB5B9C" w:rsidRDefault="5073C2C6" w14:paraId="64937FC2" w14:textId="79BB8D7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lldp {</w:t>
      </w:r>
    </w:p>
    <w:p w:rsidR="5073C2C6" w:rsidP="5BFB5B9C" w:rsidRDefault="5073C2C6" w14:paraId="778853D1" w14:textId="0EDB137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enable no;</w:t>
      </w:r>
    </w:p>
    <w:p w:rsidR="5073C2C6" w:rsidP="5BFB5B9C" w:rsidRDefault="5073C2C6" w14:paraId="5CF2EAA5" w14:textId="5B4A41C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79E664B" w14:textId="4E53B9C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024D2F0" w14:textId="0E90419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4AB7BC70" w14:textId="22D107F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ethernet1/7 {</w:t>
      </w:r>
    </w:p>
    <w:p w:rsidR="5073C2C6" w:rsidP="5BFB5B9C" w:rsidRDefault="5073C2C6" w14:paraId="6A7CF174" w14:textId="493B2BE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layer2 {</w:t>
      </w:r>
    </w:p>
    <w:p w:rsidR="5073C2C6" w:rsidP="5BFB5B9C" w:rsidRDefault="5073C2C6" w14:paraId="3465D934" w14:textId="10066A0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lldp {</w:t>
      </w:r>
    </w:p>
    <w:p w:rsidR="5073C2C6" w:rsidP="5BFB5B9C" w:rsidRDefault="5073C2C6" w14:paraId="136E41DD" w14:textId="3FCD314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enable no;</w:t>
      </w:r>
    </w:p>
    <w:p w:rsidR="5073C2C6" w:rsidP="5BFB5B9C" w:rsidRDefault="5073C2C6" w14:paraId="1C3A355A" w14:textId="3F93D76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B3E7593" w14:textId="5DBCC7E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4EEAEC8" w14:textId="22158DB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1D391EFE" w14:textId="359FE45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535E2A9" w14:textId="0A86967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loopback {</w:t>
      </w:r>
    </w:p>
    <w:p w:rsidR="5073C2C6" w:rsidP="5BFB5B9C" w:rsidRDefault="5073C2C6" w14:paraId="1D3488B5" w14:textId="113BC83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units;</w:t>
      </w:r>
    </w:p>
    <w:p w:rsidR="5073C2C6" w:rsidP="5BFB5B9C" w:rsidRDefault="5073C2C6" w14:paraId="388CC51B" w14:textId="593D788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6EEA07E" w14:textId="608AB36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vlan {</w:t>
      </w:r>
    </w:p>
    <w:p w:rsidR="5073C2C6" w:rsidP="5BFB5B9C" w:rsidRDefault="5073C2C6" w14:paraId="473EDDDB" w14:textId="1F20162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units {</w:t>
      </w:r>
    </w:p>
    <w:p w:rsidR="5073C2C6" w:rsidP="5BFB5B9C" w:rsidRDefault="5073C2C6" w14:paraId="0EDE8D14" w14:textId="17CE88F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vlan.666 {</w:t>
      </w:r>
    </w:p>
    <w:p w:rsidR="5073C2C6" w:rsidP="5BFB5B9C" w:rsidRDefault="5073C2C6" w14:paraId="3759CFAD" w14:textId="0577A7B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ndp-proxy {</w:t>
      </w:r>
    </w:p>
    <w:p w:rsidR="5073C2C6" w:rsidP="5BFB5B9C" w:rsidRDefault="5073C2C6" w14:paraId="6D2FF6F2" w14:textId="5BB1031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enabled no;</w:t>
      </w:r>
    </w:p>
    <w:p w:rsidR="5073C2C6" w:rsidP="5BFB5B9C" w:rsidRDefault="5073C2C6" w14:paraId="5B54127F" w14:textId="76E4D68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06888D3" w14:textId="2392C7B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ddns-config {</w:t>
      </w:r>
    </w:p>
    <w:p w:rsidR="5073C2C6" w:rsidP="5BFB5B9C" w:rsidRDefault="5073C2C6" w14:paraId="7A410AE1" w14:textId="5000DFE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ddns-hostname system-hostname;</w:t>
      </w:r>
    </w:p>
    <w:p w:rsidR="5073C2C6" w:rsidP="5BFB5B9C" w:rsidRDefault="5073C2C6" w14:paraId="66B24A65" w14:textId="4BAC298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ddns-vendor paloalto-networks-ddns;</w:t>
      </w:r>
    </w:p>
    <w:p w:rsidR="5073C2C6" w:rsidP="5BFB5B9C" w:rsidRDefault="5073C2C6" w14:paraId="2F82DAAB" w14:textId="0F666D7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ddns-vendor-config {</w:t>
      </w:r>
    </w:p>
    <w:p w:rsidR="5073C2C6" w:rsidP="5BFB5B9C" w:rsidRDefault="5073C2C6" w14:paraId="49B5AA48" w14:textId="36C5140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ztp-ddns-ttl {</w:t>
      </w:r>
    </w:p>
    <w:p w:rsidR="5073C2C6" w:rsidP="5BFB5B9C" w:rsidRDefault="5073C2C6" w14:paraId="00FFCBBE" w14:textId="41A9775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30;</w:t>
      </w:r>
    </w:p>
    <w:p w:rsidR="5073C2C6" w:rsidP="5BFB5B9C" w:rsidRDefault="5073C2C6" w14:paraId="61111AAE" w14:textId="7316658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E27FA8C" w14:textId="0740566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85DE84B" w14:textId="0DFC626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10337680" w14:textId="44CA533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adjust-tcp-mss {</w:t>
      </w:r>
    </w:p>
    <w:p w:rsidR="5073C2C6" w:rsidP="5BFB5B9C" w:rsidRDefault="5073C2C6" w14:paraId="6EAB0D92" w14:textId="377C55E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enable no;</w:t>
      </w:r>
    </w:p>
    <w:p w:rsidR="5073C2C6" w:rsidP="5BFB5B9C" w:rsidRDefault="5073C2C6" w14:paraId="44DBADF8" w14:textId="17DFF0D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2A62FCC" w14:textId="75B0023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ip {</w:t>
      </w:r>
    </w:p>
    <w:p w:rsidR="5073C2C6" w:rsidP="5BFB5B9C" w:rsidRDefault="5073C2C6" w14:paraId="1B4F9323" w14:textId="045E737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192.168.20.1/24;</w:t>
      </w:r>
    </w:p>
    <w:p w:rsidR="5073C2C6" w:rsidP="5BFB5B9C" w:rsidRDefault="5073C2C6" w14:paraId="5C9C5D76" w14:textId="1DACD4B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31E9E5D" w14:textId="1575D4E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6D157E9" w14:textId="2D814B1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BE353DA" w14:textId="09E2383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ipv6 {</w:t>
      </w:r>
    </w:p>
    <w:p w:rsidR="5073C2C6" w:rsidP="5BFB5B9C" w:rsidRDefault="5073C2C6" w14:paraId="351CEBA6" w14:textId="3953A1E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neighbor-discovery {</w:t>
      </w:r>
    </w:p>
    <w:p w:rsidR="5073C2C6" w:rsidP="5BFB5B9C" w:rsidRDefault="5073C2C6" w14:paraId="3D2B0D6E" w14:textId="245E6C7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router-advertisement {</w:t>
      </w:r>
    </w:p>
    <w:p w:rsidR="5073C2C6" w:rsidP="5BFB5B9C" w:rsidRDefault="5073C2C6" w14:paraId="5B75E209" w14:textId="67D0EA3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enable no;</w:t>
      </w:r>
    </w:p>
    <w:p w:rsidR="5073C2C6" w:rsidP="5BFB5B9C" w:rsidRDefault="5073C2C6" w14:paraId="7D75D801" w14:textId="2B11021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101A381" w14:textId="54F6E1D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CBC5DEE" w14:textId="6E1A703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195D3DEC" w14:textId="660F704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ndp-proxy {</w:t>
      </w:r>
    </w:p>
    <w:p w:rsidR="5073C2C6" w:rsidP="5BFB5B9C" w:rsidRDefault="5073C2C6" w14:paraId="55CD4D0C" w14:textId="2BD51F8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enabled no;</w:t>
      </w:r>
    </w:p>
    <w:p w:rsidR="5073C2C6" w:rsidP="5BFB5B9C" w:rsidRDefault="5073C2C6" w14:paraId="7E9B7D6F" w14:textId="2E1E851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F604D30" w14:textId="5A64830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ddns-config {</w:t>
      </w:r>
    </w:p>
    <w:p w:rsidR="5073C2C6" w:rsidP="5BFB5B9C" w:rsidRDefault="5073C2C6" w14:paraId="2B989C4B" w14:textId="357606E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ddns-hostname system-hostname;</w:t>
      </w:r>
    </w:p>
    <w:p w:rsidR="5073C2C6" w:rsidP="5BFB5B9C" w:rsidRDefault="5073C2C6" w14:paraId="58BE11A2" w14:textId="5873982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ddns-vendor paloalto-networks-ddns;</w:t>
      </w:r>
    </w:p>
    <w:p w:rsidR="5073C2C6" w:rsidP="5BFB5B9C" w:rsidRDefault="5073C2C6" w14:paraId="15795F82" w14:textId="17E2902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ddns-vendor-config {</w:t>
      </w:r>
    </w:p>
    <w:p w:rsidR="5073C2C6" w:rsidP="5BFB5B9C" w:rsidRDefault="5073C2C6" w14:paraId="1760BA80" w14:textId="5A8EE90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ztp-ddns-ttl {</w:t>
      </w:r>
    </w:p>
    <w:p w:rsidR="5073C2C6" w:rsidP="5BFB5B9C" w:rsidRDefault="5073C2C6" w14:paraId="405061FE" w14:textId="119E724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30;</w:t>
      </w:r>
    </w:p>
    <w:p w:rsidR="5073C2C6" w:rsidP="5BFB5B9C" w:rsidRDefault="5073C2C6" w14:paraId="4D741181" w14:textId="44CDA13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1B16624" w14:textId="19B2170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9C37087" w14:textId="526EBBD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ddns-enabled yes;</w:t>
      </w:r>
    </w:p>
    <w:p w:rsidR="5073C2C6" w:rsidP="5BFB5B9C" w:rsidRDefault="5073C2C6" w14:paraId="189FBDCA" w14:textId="0A9BE35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B9461D3" w14:textId="5B62AB0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adjust-tcp-mss {</w:t>
      </w:r>
    </w:p>
    <w:p w:rsidR="5073C2C6" w:rsidP="5BFB5B9C" w:rsidRDefault="5073C2C6" w14:paraId="180BEF00" w14:textId="0B5174C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enable no;</w:t>
      </w:r>
    </w:p>
    <w:p w:rsidR="5073C2C6" w:rsidP="5BFB5B9C" w:rsidRDefault="5073C2C6" w14:paraId="10168152" w14:textId="3AD3ED8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B68CA92" w14:textId="0486967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B897C3F" w14:textId="238F279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tunnel {</w:t>
      </w:r>
    </w:p>
    <w:p w:rsidR="5073C2C6" w:rsidP="5BFB5B9C" w:rsidRDefault="5073C2C6" w14:paraId="310FEAFA" w14:textId="7F05F63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units {</w:t>
      </w:r>
    </w:p>
    <w:p w:rsidR="5073C2C6" w:rsidP="5BFB5B9C" w:rsidRDefault="5073C2C6" w14:paraId="6E273BFB" w14:textId="59786B9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tunnel.666 {</w:t>
      </w:r>
    </w:p>
    <w:p w:rsidR="5073C2C6" w:rsidP="5BFB5B9C" w:rsidRDefault="5073C2C6" w14:paraId="70022EB8" w14:textId="0765B66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ip {</w:t>
      </w:r>
    </w:p>
    <w:p w:rsidR="5073C2C6" w:rsidP="5BFB5B9C" w:rsidRDefault="5073C2C6" w14:paraId="0CB31917" w14:textId="65CDCE6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10.10.10.1/24;</w:t>
      </w:r>
    </w:p>
    <w:p w:rsidR="5073C2C6" w:rsidP="5BFB5B9C" w:rsidRDefault="5073C2C6" w14:paraId="59E91BB8" w14:textId="13A7950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3213FE7" w14:textId="572D1A3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1080826D" w14:textId="7450190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15BE02F8" w14:textId="5FCE50C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A5D1010" w14:textId="21873F5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EBC9F06" w14:textId="25247C2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vlan {</w:t>
      </w:r>
    </w:p>
    <w:p w:rsidR="5073C2C6" w:rsidP="5BFB5B9C" w:rsidRDefault="5073C2C6" w14:paraId="2FDD33E7" w14:textId="2B1AD30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Vlalto {</w:t>
      </w:r>
    </w:p>
    <w:p w:rsidR="5073C2C6" w:rsidP="5BFB5B9C" w:rsidRDefault="5073C2C6" w14:paraId="19CF9284" w14:textId="407D5F2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virtual-interface {</w:t>
      </w:r>
    </w:p>
    <w:p w:rsidR="5073C2C6" w:rsidP="5BFB5B9C" w:rsidRDefault="5073C2C6" w14:paraId="43964649" w14:textId="3778EE0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interface vlan.666;</w:t>
      </w:r>
    </w:p>
    <w:p w:rsidR="5073C2C6" w:rsidP="5BFB5B9C" w:rsidRDefault="5073C2C6" w14:paraId="404CAAF1" w14:textId="38D6558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59A239F" w14:textId="30ED6F4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interface [ ethernet1/2 ethernet1/3 ethernet1/4 ethernet1/5 ethernet1/6 ethernet1/7];</w:t>
      </w:r>
    </w:p>
    <w:p w:rsidR="5073C2C6" w:rsidP="5BFB5B9C" w:rsidRDefault="5073C2C6" w14:paraId="134FC32D" w14:textId="584F88A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B22E0C3" w14:textId="37B1DE0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938B24E" w14:textId="11B30BA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virtual-wire;</w:t>
      </w:r>
    </w:p>
    <w:p w:rsidR="5073C2C6" w:rsidP="5BFB5B9C" w:rsidRDefault="5073C2C6" w14:paraId="02F61CA7" w14:textId="62E49A9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profiles {</w:t>
      </w:r>
    </w:p>
    <w:p w:rsidR="5073C2C6" w:rsidP="5BFB5B9C" w:rsidRDefault="5073C2C6" w14:paraId="5343CCCF" w14:textId="105F71E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monitor-profile {</w:t>
      </w:r>
    </w:p>
    <w:p w:rsidR="5073C2C6" w:rsidP="5BFB5B9C" w:rsidRDefault="5073C2C6" w14:paraId="399743CA" w14:textId="5D502D2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default {</w:t>
      </w:r>
    </w:p>
    <w:p w:rsidR="5073C2C6" w:rsidP="5BFB5B9C" w:rsidRDefault="5073C2C6" w14:paraId="7ED5946A" w14:textId="77D15EF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interval 3;</w:t>
      </w:r>
    </w:p>
    <w:p w:rsidR="5073C2C6" w:rsidP="5BFB5B9C" w:rsidRDefault="5073C2C6" w14:paraId="6EDEADC1" w14:textId="5BA966B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threshold 5;</w:t>
      </w:r>
    </w:p>
    <w:p w:rsidR="5073C2C6" w:rsidP="5BFB5B9C" w:rsidRDefault="5073C2C6" w14:paraId="4E49A585" w14:textId="5FDEE3F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action wait-recover;</w:t>
      </w:r>
    </w:p>
    <w:p w:rsidR="5073C2C6" w:rsidP="5BFB5B9C" w:rsidRDefault="5073C2C6" w14:paraId="2CA32583" w14:textId="1A5341C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560037B" w14:textId="70F73AA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937E1ED" w14:textId="0D3EDB3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interface-management-profile {</w:t>
      </w:r>
    </w:p>
    <w:p w:rsidR="5073C2C6" w:rsidP="5BFB5B9C" w:rsidRDefault="5073C2C6" w14:paraId="21E4C423" w14:textId="1476A3F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Management {</w:t>
      </w:r>
    </w:p>
    <w:p w:rsidR="5073C2C6" w:rsidP="5BFB5B9C" w:rsidRDefault="5073C2C6" w14:paraId="0E8874C1" w14:textId="75C121A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http no;</w:t>
      </w:r>
    </w:p>
    <w:p w:rsidR="5073C2C6" w:rsidP="5BFB5B9C" w:rsidRDefault="5073C2C6" w14:paraId="10B064DF" w14:textId="1881E8F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https yes;</w:t>
      </w:r>
    </w:p>
    <w:p w:rsidR="5073C2C6" w:rsidP="5BFB5B9C" w:rsidRDefault="5073C2C6" w14:paraId="74F08C48" w14:textId="45B1BBF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ssh yes;</w:t>
      </w:r>
    </w:p>
    <w:p w:rsidR="5073C2C6" w:rsidP="5BFB5B9C" w:rsidRDefault="5073C2C6" w14:paraId="203B6DB6" w14:textId="7A0372F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ping yes;</w:t>
      </w:r>
    </w:p>
    <w:p w:rsidR="5073C2C6" w:rsidP="5BFB5B9C" w:rsidRDefault="5073C2C6" w14:paraId="5280E7A5" w14:textId="669F78B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6F9211C" w14:textId="319CF2C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182E0ED" w14:textId="17F8A76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3E6193D" w14:textId="0306EDA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ike {</w:t>
      </w:r>
    </w:p>
    <w:p w:rsidR="5073C2C6" w:rsidP="5BFB5B9C" w:rsidRDefault="5073C2C6" w14:paraId="1AA2EF6F" w14:textId="3D27DDB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crypto-profiles {</w:t>
      </w:r>
    </w:p>
    <w:p w:rsidR="5073C2C6" w:rsidP="5BFB5B9C" w:rsidRDefault="5073C2C6" w14:paraId="609421D7" w14:textId="61F1D66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ike-crypto-profiles {</w:t>
      </w:r>
    </w:p>
    <w:p w:rsidR="5073C2C6" w:rsidP="5BFB5B9C" w:rsidRDefault="5073C2C6" w14:paraId="73697359" w14:textId="5CAE1A4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default {</w:t>
      </w:r>
    </w:p>
    <w:p w:rsidR="5073C2C6" w:rsidP="5BFB5B9C" w:rsidRDefault="5073C2C6" w14:paraId="0D31EC74" w14:textId="6D425DF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encryption [ aes-128-cbc 3des];</w:t>
      </w:r>
    </w:p>
    <w:p w:rsidR="5073C2C6" w:rsidP="5BFB5B9C" w:rsidRDefault="5073C2C6" w14:paraId="3B52CA85" w14:textId="0C7C55E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hash sha1;</w:t>
      </w:r>
    </w:p>
    <w:p w:rsidR="5073C2C6" w:rsidP="5BFB5B9C" w:rsidRDefault="5073C2C6" w14:paraId="5778F73D" w14:textId="21689CE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dh-group group2;</w:t>
      </w:r>
    </w:p>
    <w:p w:rsidR="5073C2C6" w:rsidP="5BFB5B9C" w:rsidRDefault="5073C2C6" w14:paraId="19F2822A" w14:textId="2611CBA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lifetime {</w:t>
      </w:r>
    </w:p>
    <w:p w:rsidR="5073C2C6" w:rsidP="5BFB5B9C" w:rsidRDefault="5073C2C6" w14:paraId="674888A9" w14:textId="56106DE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hours 8;</w:t>
      </w:r>
    </w:p>
    <w:p w:rsidR="5073C2C6" w:rsidP="5BFB5B9C" w:rsidRDefault="5073C2C6" w14:paraId="051FBFDE" w14:textId="69C8B92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1BF6C472" w14:textId="1EE2C68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621FA4F" w14:textId="662D85A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Suite-B-GCM-128 {</w:t>
      </w:r>
    </w:p>
    <w:p w:rsidR="5073C2C6" w:rsidP="5BFB5B9C" w:rsidRDefault="5073C2C6" w14:paraId="0806138F" w14:textId="11AD865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encryption aes-128-cbc;</w:t>
      </w:r>
    </w:p>
    <w:p w:rsidR="5073C2C6" w:rsidP="5BFB5B9C" w:rsidRDefault="5073C2C6" w14:paraId="510D8829" w14:textId="7CAABEC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hash sha256;</w:t>
      </w:r>
    </w:p>
    <w:p w:rsidR="5073C2C6" w:rsidP="5BFB5B9C" w:rsidRDefault="5073C2C6" w14:paraId="1D34FAD4" w14:textId="1158FD5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dh-group group19;</w:t>
      </w:r>
    </w:p>
    <w:p w:rsidR="5073C2C6" w:rsidP="5BFB5B9C" w:rsidRDefault="5073C2C6" w14:paraId="49132220" w14:textId="6850AB6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lifetime {</w:t>
      </w:r>
    </w:p>
    <w:p w:rsidR="5073C2C6" w:rsidP="5BFB5B9C" w:rsidRDefault="5073C2C6" w14:paraId="770A735C" w14:textId="2A64DE5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hours 8;</w:t>
      </w:r>
    </w:p>
    <w:p w:rsidR="5073C2C6" w:rsidP="5BFB5B9C" w:rsidRDefault="5073C2C6" w14:paraId="3DA47D27" w14:textId="4DCC717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7F7E3BD" w14:textId="12F0DE1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5CECC14" w14:textId="59BDF3C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Suite-B-GCM-256 {</w:t>
      </w:r>
    </w:p>
    <w:p w:rsidR="5073C2C6" w:rsidP="5BFB5B9C" w:rsidRDefault="5073C2C6" w14:paraId="7AE89DF3" w14:textId="7D22A9E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encryption aes-256-cbc;</w:t>
      </w:r>
    </w:p>
    <w:p w:rsidR="5073C2C6" w:rsidP="5BFB5B9C" w:rsidRDefault="5073C2C6" w14:paraId="18BBB1BB" w14:textId="0C39C2B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hash sha384;</w:t>
      </w:r>
    </w:p>
    <w:p w:rsidR="5073C2C6" w:rsidP="5BFB5B9C" w:rsidRDefault="5073C2C6" w14:paraId="4707D963" w14:textId="2817F0F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dh-group group20;</w:t>
      </w:r>
    </w:p>
    <w:p w:rsidR="5073C2C6" w:rsidP="5BFB5B9C" w:rsidRDefault="5073C2C6" w14:paraId="7A0E36F0" w14:textId="6562CAD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lifetime {</w:t>
      </w:r>
    </w:p>
    <w:p w:rsidR="5073C2C6" w:rsidP="5BFB5B9C" w:rsidRDefault="5073C2C6" w14:paraId="0C90AC33" w14:textId="5940E82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hours 8;</w:t>
      </w:r>
    </w:p>
    <w:p w:rsidR="5073C2C6" w:rsidP="5BFB5B9C" w:rsidRDefault="5073C2C6" w14:paraId="03B818DE" w14:textId="64991EC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43662105" w14:textId="25BC00D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5E0F567" w14:textId="20BB6C7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D7C04DE" w14:textId="6CEE685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ipsec-crypto-profiles {</w:t>
      </w:r>
    </w:p>
    <w:p w:rsidR="5073C2C6" w:rsidP="5BFB5B9C" w:rsidRDefault="5073C2C6" w14:paraId="18EEE08E" w14:textId="459117B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default {</w:t>
      </w:r>
    </w:p>
    <w:p w:rsidR="5073C2C6" w:rsidP="5BFB5B9C" w:rsidRDefault="5073C2C6" w14:paraId="2408EB80" w14:textId="1EE6BB0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esp {</w:t>
      </w:r>
    </w:p>
    <w:p w:rsidR="5073C2C6" w:rsidP="5BFB5B9C" w:rsidRDefault="5073C2C6" w14:paraId="1F3233C6" w14:textId="464CE7B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encryption [ aes-128-cbc 3des];</w:t>
      </w:r>
    </w:p>
    <w:p w:rsidR="5073C2C6" w:rsidP="5BFB5B9C" w:rsidRDefault="5073C2C6" w14:paraId="44983EDF" w14:textId="44C3C64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authentication sha1;</w:t>
      </w:r>
    </w:p>
    <w:p w:rsidR="5073C2C6" w:rsidP="5BFB5B9C" w:rsidRDefault="5073C2C6" w14:paraId="62335352" w14:textId="5384B43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AC283D3" w14:textId="58C2483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dh-group group2;</w:t>
      </w:r>
    </w:p>
    <w:p w:rsidR="5073C2C6" w:rsidP="5BFB5B9C" w:rsidRDefault="5073C2C6" w14:paraId="3F7C5331" w14:textId="0498AEC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lifetime {</w:t>
      </w:r>
    </w:p>
    <w:p w:rsidR="5073C2C6" w:rsidP="5BFB5B9C" w:rsidRDefault="5073C2C6" w14:paraId="09B40C2A" w14:textId="3BFDB69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hours 1;</w:t>
      </w:r>
    </w:p>
    <w:p w:rsidR="5073C2C6" w:rsidP="5BFB5B9C" w:rsidRDefault="5073C2C6" w14:paraId="5D12F187" w14:textId="0C5A067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06AD44D" w14:textId="32DE504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416C9750" w14:textId="0401472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Suite-B-GCM-128 {</w:t>
      </w:r>
    </w:p>
    <w:p w:rsidR="5073C2C6" w:rsidP="5BFB5B9C" w:rsidRDefault="5073C2C6" w14:paraId="07F9EA34" w14:textId="67B9646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esp {</w:t>
      </w:r>
    </w:p>
    <w:p w:rsidR="5073C2C6" w:rsidP="5BFB5B9C" w:rsidRDefault="5073C2C6" w14:paraId="5F807E33" w14:textId="4C6272E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encryption aes-128-gcm;</w:t>
      </w:r>
    </w:p>
    <w:p w:rsidR="5073C2C6" w:rsidP="5BFB5B9C" w:rsidRDefault="5073C2C6" w14:paraId="1B6C1DAE" w14:textId="5C36A02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authentication none;</w:t>
      </w:r>
    </w:p>
    <w:p w:rsidR="5073C2C6" w:rsidP="5BFB5B9C" w:rsidRDefault="5073C2C6" w14:paraId="1A6EEC7D" w14:textId="4B9F8FB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AD176FB" w14:textId="5E470DE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dh-group group19;</w:t>
      </w:r>
    </w:p>
    <w:p w:rsidR="5073C2C6" w:rsidP="5BFB5B9C" w:rsidRDefault="5073C2C6" w14:paraId="298C0792" w14:textId="1F8A527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lifetime {</w:t>
      </w:r>
    </w:p>
    <w:p w:rsidR="5073C2C6" w:rsidP="5BFB5B9C" w:rsidRDefault="5073C2C6" w14:paraId="3CE03908" w14:textId="18BFC22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hours 1;</w:t>
      </w:r>
    </w:p>
    <w:p w:rsidR="5073C2C6" w:rsidP="5BFB5B9C" w:rsidRDefault="5073C2C6" w14:paraId="649150D4" w14:textId="09F0D31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730781D" w14:textId="2C5F825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6353B35" w14:textId="662B36F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Suite-B-GCM-256 {</w:t>
      </w:r>
    </w:p>
    <w:p w:rsidR="5073C2C6" w:rsidP="5BFB5B9C" w:rsidRDefault="5073C2C6" w14:paraId="19287D0E" w14:textId="2AFC401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esp {</w:t>
      </w:r>
    </w:p>
    <w:p w:rsidR="5073C2C6" w:rsidP="5BFB5B9C" w:rsidRDefault="5073C2C6" w14:paraId="7B647C1A" w14:textId="01C8649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encryption aes-256-gcm;</w:t>
      </w:r>
    </w:p>
    <w:p w:rsidR="5073C2C6" w:rsidP="5BFB5B9C" w:rsidRDefault="5073C2C6" w14:paraId="21D574C6" w14:textId="1107099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authentication none;</w:t>
      </w:r>
    </w:p>
    <w:p w:rsidR="5073C2C6" w:rsidP="5BFB5B9C" w:rsidRDefault="5073C2C6" w14:paraId="46CF7A14" w14:textId="3E034D7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D829D0F" w14:textId="460CF54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dh-group group20;</w:t>
      </w:r>
    </w:p>
    <w:p w:rsidR="5073C2C6" w:rsidP="5BFB5B9C" w:rsidRDefault="5073C2C6" w14:paraId="5E67B425" w14:textId="3E29957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lifetime {</w:t>
      </w:r>
    </w:p>
    <w:p w:rsidR="5073C2C6" w:rsidP="5BFB5B9C" w:rsidRDefault="5073C2C6" w14:paraId="792D4FE3" w14:textId="685BEAB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hours 1;</w:t>
      </w:r>
    </w:p>
    <w:p w:rsidR="5073C2C6" w:rsidP="5BFB5B9C" w:rsidRDefault="5073C2C6" w14:paraId="346CDA0C" w14:textId="3E91258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C4C0ADC" w14:textId="429F6E7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0DC4089" w14:textId="6A5ED75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F766764" w14:textId="7A104B5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global-protect-app-crypto-profiles {</w:t>
      </w:r>
    </w:p>
    <w:p w:rsidR="5073C2C6" w:rsidP="5BFB5B9C" w:rsidRDefault="5073C2C6" w14:paraId="3DA92993" w14:textId="34D7F60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default {</w:t>
      </w:r>
    </w:p>
    <w:p w:rsidR="5073C2C6" w:rsidP="5BFB5B9C" w:rsidRDefault="5073C2C6" w14:paraId="57BBFA14" w14:textId="6A2C44C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encryption aes-128-cbc;</w:t>
      </w:r>
    </w:p>
    <w:p w:rsidR="5073C2C6" w:rsidP="5BFB5B9C" w:rsidRDefault="5073C2C6" w14:paraId="7D602CB9" w14:textId="05E38D1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authentication sha1;</w:t>
      </w:r>
    </w:p>
    <w:p w:rsidR="5073C2C6" w:rsidP="5BFB5B9C" w:rsidRDefault="5073C2C6" w14:paraId="7FEECC01" w14:textId="39DEA0D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19740137" w14:textId="386D268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107DFB7D" w14:textId="654BF85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18D77BDD" w14:textId="5A817E7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47E9B92" w14:textId="1947F82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qos {</w:t>
      </w:r>
    </w:p>
    <w:p w:rsidR="5073C2C6" w:rsidP="5BFB5B9C" w:rsidRDefault="5073C2C6" w14:paraId="093CB8FC" w14:textId="68FCF29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profile {</w:t>
      </w:r>
    </w:p>
    <w:p w:rsidR="5073C2C6" w:rsidP="5BFB5B9C" w:rsidRDefault="5073C2C6" w14:paraId="1528B409" w14:textId="7837E08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default {</w:t>
      </w:r>
    </w:p>
    <w:p w:rsidR="5073C2C6" w:rsidP="5BFB5B9C" w:rsidRDefault="5073C2C6" w14:paraId="041256C2" w14:textId="4AB3C46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class-bandwidth-type {</w:t>
      </w:r>
    </w:p>
    <w:p w:rsidR="5073C2C6" w:rsidP="5BFB5B9C" w:rsidRDefault="5073C2C6" w14:paraId="019D9B0C" w14:textId="2B4183B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mbps {</w:t>
      </w:r>
    </w:p>
    <w:p w:rsidR="5073C2C6" w:rsidP="5BFB5B9C" w:rsidRDefault="5073C2C6" w14:paraId="11021532" w14:textId="349C226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class {</w:t>
      </w:r>
    </w:p>
    <w:p w:rsidR="5073C2C6" w:rsidP="5BFB5B9C" w:rsidRDefault="5073C2C6" w14:paraId="3CC090B8" w14:textId="3E590E6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class1 {</w:t>
      </w:r>
    </w:p>
    <w:p w:rsidR="5073C2C6" w:rsidP="5BFB5B9C" w:rsidRDefault="5073C2C6" w14:paraId="00CFB001" w14:textId="56C9FB9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priority real-time;</w:t>
      </w:r>
    </w:p>
    <w:p w:rsidR="5073C2C6" w:rsidP="5BFB5B9C" w:rsidRDefault="5073C2C6" w14:paraId="1974D58D" w14:textId="4A4E680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7BCCD6A" w14:textId="6A010D9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class2 {</w:t>
      </w:r>
    </w:p>
    <w:p w:rsidR="5073C2C6" w:rsidP="5BFB5B9C" w:rsidRDefault="5073C2C6" w14:paraId="1B2CA928" w14:textId="43FF176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priority high;</w:t>
      </w:r>
    </w:p>
    <w:p w:rsidR="5073C2C6" w:rsidP="5BFB5B9C" w:rsidRDefault="5073C2C6" w14:paraId="6FDFCBCC" w14:textId="24B5C1B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0ADAABB" w14:textId="4E450E7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class3 {</w:t>
      </w:r>
    </w:p>
    <w:p w:rsidR="5073C2C6" w:rsidP="5BFB5B9C" w:rsidRDefault="5073C2C6" w14:paraId="48B17050" w14:textId="29A4017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priority high;</w:t>
      </w:r>
    </w:p>
    <w:p w:rsidR="5073C2C6" w:rsidP="5BFB5B9C" w:rsidRDefault="5073C2C6" w14:paraId="34A0140F" w14:textId="0007592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000C265" w14:textId="2604083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class4 {</w:t>
      </w:r>
    </w:p>
    <w:p w:rsidR="5073C2C6" w:rsidP="5BFB5B9C" w:rsidRDefault="5073C2C6" w14:paraId="230F31C0" w14:textId="65AAD57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priority medium;</w:t>
      </w:r>
    </w:p>
    <w:p w:rsidR="5073C2C6" w:rsidP="5BFB5B9C" w:rsidRDefault="5073C2C6" w14:paraId="2CF5A952" w14:textId="7309CA0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76FD272" w14:textId="0C0179A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class5 {</w:t>
      </w:r>
    </w:p>
    <w:p w:rsidR="5073C2C6" w:rsidP="5BFB5B9C" w:rsidRDefault="5073C2C6" w14:paraId="12E5288B" w14:textId="6C59E8C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priority medium;</w:t>
      </w:r>
    </w:p>
    <w:p w:rsidR="5073C2C6" w:rsidP="5BFB5B9C" w:rsidRDefault="5073C2C6" w14:paraId="28A07754" w14:textId="6230A79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3AE7591" w14:textId="6F6D8D1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class6 {</w:t>
      </w:r>
    </w:p>
    <w:p w:rsidR="5073C2C6" w:rsidP="5BFB5B9C" w:rsidRDefault="5073C2C6" w14:paraId="657ED418" w14:textId="6707EA3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priority low;</w:t>
      </w:r>
    </w:p>
    <w:p w:rsidR="5073C2C6" w:rsidP="5BFB5B9C" w:rsidRDefault="5073C2C6" w14:paraId="08E266B3" w14:textId="0308946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5907A71" w14:textId="45F0179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class7 {</w:t>
      </w:r>
    </w:p>
    <w:p w:rsidR="5073C2C6" w:rsidP="5BFB5B9C" w:rsidRDefault="5073C2C6" w14:paraId="27EFF28F" w14:textId="31A11A0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priority low;</w:t>
      </w:r>
    </w:p>
    <w:p w:rsidR="5073C2C6" w:rsidP="5BFB5B9C" w:rsidRDefault="5073C2C6" w14:paraId="746C74B7" w14:textId="33C62EB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F9911D1" w14:textId="6959938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class8 {</w:t>
      </w:r>
    </w:p>
    <w:p w:rsidR="5073C2C6" w:rsidP="5BFB5B9C" w:rsidRDefault="5073C2C6" w14:paraId="34C2A225" w14:textId="13D9A90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priority low;</w:t>
      </w:r>
    </w:p>
    <w:p w:rsidR="5073C2C6" w:rsidP="5BFB5B9C" w:rsidRDefault="5073C2C6" w14:paraId="5A412869" w14:textId="6D0D44B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5F0C006" w14:textId="23BAE38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865482A" w14:textId="49FAB38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64F4647" w14:textId="3AD26C5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8F03159" w14:textId="2B4DCA8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4B69526E" w14:textId="5A0A11A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1D2978C0" w14:textId="25FACAF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1A8FEDD3" w14:textId="3113D08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virtual-router {</w:t>
      </w:r>
    </w:p>
    <w:p w:rsidR="5073C2C6" w:rsidP="5BFB5B9C" w:rsidRDefault="5073C2C6" w14:paraId="312BD483" w14:textId="5E5A227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default {</w:t>
      </w:r>
    </w:p>
    <w:p w:rsidR="5073C2C6" w:rsidP="5BFB5B9C" w:rsidRDefault="5073C2C6" w14:paraId="607CA238" w14:textId="4CA3D80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protocol {</w:t>
      </w:r>
    </w:p>
    <w:p w:rsidR="5073C2C6" w:rsidP="5BFB5B9C" w:rsidRDefault="5073C2C6" w14:paraId="2E1511C5" w14:textId="58607BF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bgp {</w:t>
      </w:r>
    </w:p>
    <w:p w:rsidR="5073C2C6" w:rsidP="5BFB5B9C" w:rsidRDefault="5073C2C6" w14:paraId="149D6CC9" w14:textId="26F5113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enable no;</w:t>
      </w:r>
    </w:p>
    <w:p w:rsidR="5073C2C6" w:rsidP="5BFB5B9C" w:rsidRDefault="5073C2C6" w14:paraId="267E460F" w14:textId="1B1A6A4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dampening-profile {</w:t>
      </w:r>
    </w:p>
    <w:p w:rsidR="5073C2C6" w:rsidP="5BFB5B9C" w:rsidRDefault="5073C2C6" w14:paraId="423F77EB" w14:textId="70D78C5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default {</w:t>
      </w:r>
    </w:p>
    <w:p w:rsidR="5073C2C6" w:rsidP="5BFB5B9C" w:rsidRDefault="5073C2C6" w14:paraId="6EFC5E11" w14:textId="34A3945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cutoff 1.25;</w:t>
      </w:r>
    </w:p>
    <w:p w:rsidR="5073C2C6" w:rsidP="5BFB5B9C" w:rsidRDefault="5073C2C6" w14:paraId="18869A76" w14:textId="499ABA8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reuse 0.5;</w:t>
      </w:r>
    </w:p>
    <w:p w:rsidR="5073C2C6" w:rsidP="5BFB5B9C" w:rsidRDefault="5073C2C6" w14:paraId="32AD776D" w14:textId="2C99E6E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max-hold-time 900;</w:t>
      </w:r>
    </w:p>
    <w:p w:rsidR="5073C2C6" w:rsidP="5BFB5B9C" w:rsidRDefault="5073C2C6" w14:paraId="4A30B9C7" w14:textId="222158B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decay-half-life-reachable 300;</w:t>
      </w:r>
    </w:p>
    <w:p w:rsidR="5073C2C6" w:rsidP="5BFB5B9C" w:rsidRDefault="5073C2C6" w14:paraId="6B3D575B" w14:textId="416DD18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decay-half-life-unreachable 900;</w:t>
      </w:r>
    </w:p>
    <w:p w:rsidR="5073C2C6" w:rsidP="5BFB5B9C" w:rsidRDefault="5073C2C6" w14:paraId="4647A166" w14:textId="6808C62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enable yes;</w:t>
      </w:r>
    </w:p>
    <w:p w:rsidR="5073C2C6" w:rsidP="5BFB5B9C" w:rsidRDefault="5073C2C6" w14:paraId="370E377C" w14:textId="08B9898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7C1796A" w14:textId="2FD55AD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3231579" w14:textId="7D2EA80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237175F" w14:textId="09D8906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48BE7662" w14:textId="1794A07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2E05E13" w14:textId="26D7C5C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RouterAlto {</w:t>
      </w:r>
    </w:p>
    <w:p w:rsidR="5073C2C6" w:rsidP="5BFB5B9C" w:rsidRDefault="5073C2C6" w14:paraId="594AAD2C" w14:textId="46C6BE8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ecmp {</w:t>
      </w:r>
    </w:p>
    <w:p w:rsidR="5073C2C6" w:rsidP="5BFB5B9C" w:rsidRDefault="5073C2C6" w14:paraId="63BDC9A3" w14:textId="7369EE9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algorithm {</w:t>
      </w:r>
    </w:p>
    <w:p w:rsidR="5073C2C6" w:rsidP="5BFB5B9C" w:rsidRDefault="5073C2C6" w14:paraId="5381649B" w14:textId="7B8CBA4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ip-modulo;</w:t>
      </w:r>
    </w:p>
    <w:p w:rsidR="5073C2C6" w:rsidP="5BFB5B9C" w:rsidRDefault="5073C2C6" w14:paraId="7CB94869" w14:textId="5937AC9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4CA9A7F9" w14:textId="0828004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2C2E3E9" w14:textId="746C3BF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protocol {</w:t>
      </w:r>
    </w:p>
    <w:p w:rsidR="5073C2C6" w:rsidP="5BFB5B9C" w:rsidRDefault="5073C2C6" w14:paraId="31E1DF73" w14:textId="6CC7D06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bgp {</w:t>
      </w:r>
    </w:p>
    <w:p w:rsidR="5073C2C6" w:rsidP="5BFB5B9C" w:rsidRDefault="5073C2C6" w14:paraId="10680103" w14:textId="40721DB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enable no;</w:t>
      </w:r>
    </w:p>
    <w:p w:rsidR="5073C2C6" w:rsidP="5BFB5B9C" w:rsidRDefault="5073C2C6" w14:paraId="25DD47A1" w14:textId="3F3A8A7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routing-options {</w:t>
      </w:r>
    </w:p>
    <w:p w:rsidR="5073C2C6" w:rsidP="5BFB5B9C" w:rsidRDefault="5073C2C6" w14:paraId="001CCE7E" w14:textId="65018F7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graceful-restart {</w:t>
      </w:r>
    </w:p>
    <w:p w:rsidR="5073C2C6" w:rsidP="5BFB5B9C" w:rsidRDefault="5073C2C6" w14:paraId="216275A1" w14:textId="4081266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enable yes;</w:t>
      </w:r>
    </w:p>
    <w:p w:rsidR="5073C2C6" w:rsidP="5BFB5B9C" w:rsidRDefault="5073C2C6" w14:paraId="6F8078CB" w14:textId="67BEDA7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20CC4D3" w14:textId="541BCB2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7E4952C" w14:textId="1978873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EFB4BE4" w14:textId="780B8D7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rip {</w:t>
      </w:r>
    </w:p>
    <w:p w:rsidR="5073C2C6" w:rsidP="5BFB5B9C" w:rsidRDefault="5073C2C6" w14:paraId="15D3C97B" w14:textId="04AFDC2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enable no;</w:t>
      </w:r>
    </w:p>
    <w:p w:rsidR="5073C2C6" w:rsidP="5BFB5B9C" w:rsidRDefault="5073C2C6" w14:paraId="3FAC243B" w14:textId="6450D44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1FFFDF9" w14:textId="432790F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ospf {</w:t>
      </w:r>
    </w:p>
    <w:p w:rsidR="5073C2C6" w:rsidP="5BFB5B9C" w:rsidRDefault="5073C2C6" w14:paraId="6196CC5A" w14:textId="46FEEA7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enable no;</w:t>
      </w:r>
    </w:p>
    <w:p w:rsidR="5073C2C6" w:rsidP="5BFB5B9C" w:rsidRDefault="5073C2C6" w14:paraId="24346D51" w14:textId="12C3415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2C749BB" w14:textId="3195449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ospfv3 {</w:t>
      </w:r>
    </w:p>
    <w:p w:rsidR="5073C2C6" w:rsidP="5BFB5B9C" w:rsidRDefault="5073C2C6" w14:paraId="7530AA20" w14:textId="3C704C6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enable no;</w:t>
      </w:r>
    </w:p>
    <w:p w:rsidR="5073C2C6" w:rsidP="5BFB5B9C" w:rsidRDefault="5073C2C6" w14:paraId="5C2A848C" w14:textId="06F0D88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8CFBDF1" w14:textId="64068D6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22A0E8B" w14:textId="7112FEB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interface [ ethernet1/1 tunnel.666 vlan.666];</w:t>
      </w:r>
    </w:p>
    <w:p w:rsidR="5073C2C6" w:rsidP="5BFB5B9C" w:rsidRDefault="5073C2C6" w14:paraId="58B2FAC3" w14:textId="3323C7D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routing-table {</w:t>
      </w:r>
    </w:p>
    <w:p w:rsidR="5073C2C6" w:rsidP="5BFB5B9C" w:rsidRDefault="5073C2C6" w14:paraId="37B37FD6" w14:textId="558FAB9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ip {</w:t>
      </w:r>
    </w:p>
    <w:p w:rsidR="5073C2C6" w:rsidP="5BFB5B9C" w:rsidRDefault="5073C2C6" w14:paraId="5FF9564C" w14:textId="7A29821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static-route {</w:t>
      </w:r>
    </w:p>
    <w:p w:rsidR="5073C2C6" w:rsidP="5BFB5B9C" w:rsidRDefault="5073C2C6" w14:paraId="3F52DC2D" w14:textId="40F7CF0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"Default Route" {</w:t>
      </w:r>
    </w:p>
    <w:p w:rsidR="5073C2C6" w:rsidP="5BFB5B9C" w:rsidRDefault="5073C2C6" w14:paraId="762DF87D" w14:textId="6FB6339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nexthop {</w:t>
      </w:r>
    </w:p>
    <w:p w:rsidR="5073C2C6" w:rsidP="5BFB5B9C" w:rsidRDefault="5073C2C6" w14:paraId="226AE891" w14:textId="46657BD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ip-address 192.168.40.1;</w:t>
      </w:r>
    </w:p>
    <w:p w:rsidR="5073C2C6" w:rsidP="5BFB5B9C" w:rsidRDefault="5073C2C6" w14:paraId="2B22BF45" w14:textId="1318A52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1CC8213F" w14:textId="3B5E223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bfd {</w:t>
      </w:r>
    </w:p>
    <w:p w:rsidR="5073C2C6" w:rsidP="5BFB5B9C" w:rsidRDefault="5073C2C6" w14:paraId="0794CD90" w14:textId="4BDC0F6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profile None;</w:t>
      </w:r>
    </w:p>
    <w:p w:rsidR="5073C2C6" w:rsidP="5BFB5B9C" w:rsidRDefault="5073C2C6" w14:paraId="7D7BE472" w14:textId="5DD504F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33FC0C5" w14:textId="6AF3E75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interface ethernet1/1;</w:t>
      </w:r>
    </w:p>
    <w:p w:rsidR="5073C2C6" w:rsidP="5BFB5B9C" w:rsidRDefault="5073C2C6" w14:paraId="6D32CEF5" w14:textId="006A508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metric 10;</w:t>
      </w:r>
    </w:p>
    <w:p w:rsidR="5073C2C6" w:rsidP="5BFB5B9C" w:rsidRDefault="5073C2C6" w14:paraId="5DB44808" w14:textId="2CEF660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destination 0.0.0.0/0;</w:t>
      </w:r>
    </w:p>
    <w:p w:rsidR="5073C2C6" w:rsidP="5BFB5B9C" w:rsidRDefault="5073C2C6" w14:paraId="0FAA827F" w14:textId="0F20D7F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route-table {</w:t>
      </w:r>
    </w:p>
    <w:p w:rsidR="5073C2C6" w:rsidP="5BFB5B9C" w:rsidRDefault="5073C2C6" w14:paraId="52C23502" w14:textId="14D1935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unicast;</w:t>
      </w:r>
    </w:p>
    <w:p w:rsidR="5073C2C6" w:rsidP="5BFB5B9C" w:rsidRDefault="5073C2C6" w14:paraId="14451F99" w14:textId="5CD78A0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DD5B5EB" w14:textId="2566657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55576E8" w14:textId="5EAAD44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4CBF5561" w14:textId="1C3497F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C99E699" w14:textId="4DFC630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71CC2EC" w14:textId="30F8958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49CFF18D" w14:textId="79D6D3C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DF8E133" w14:textId="28038D7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dhcp {</w:t>
      </w:r>
    </w:p>
    <w:p w:rsidR="5073C2C6" w:rsidP="5BFB5B9C" w:rsidRDefault="5073C2C6" w14:paraId="698618FB" w14:textId="328B121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interface {</w:t>
      </w:r>
    </w:p>
    <w:p w:rsidR="5073C2C6" w:rsidP="5BFB5B9C" w:rsidRDefault="5073C2C6" w14:paraId="1E833AD7" w14:textId="0BEB1CC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vlan.666 {</w:t>
      </w:r>
    </w:p>
    <w:p w:rsidR="5073C2C6" w:rsidP="5BFB5B9C" w:rsidRDefault="5073C2C6" w14:paraId="09C66D4D" w14:textId="106BE7E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server {</w:t>
      </w:r>
    </w:p>
    <w:p w:rsidR="5073C2C6" w:rsidP="5BFB5B9C" w:rsidRDefault="5073C2C6" w14:paraId="5B669B4D" w14:textId="1CDB601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ip-pool 192.168.20.2-192.168.20.254;</w:t>
      </w:r>
    </w:p>
    <w:p w:rsidR="5073C2C6" w:rsidP="5BFB5B9C" w:rsidRDefault="5073C2C6" w14:paraId="61A2C829" w14:textId="4605E72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reserved {</w:t>
      </w:r>
    </w:p>
    <w:p w:rsidR="5073C2C6" w:rsidP="5BFB5B9C" w:rsidRDefault="5073C2C6" w14:paraId="50DE6DB8" w14:textId="519F311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192.168.20.10;</w:t>
      </w:r>
    </w:p>
    <w:p w:rsidR="5073C2C6" w:rsidP="5BFB5B9C" w:rsidRDefault="5073C2C6" w14:paraId="5B5D7F24" w14:textId="6DAC6E5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11DBA33" w14:textId="1A9EF6C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mode enabled;</w:t>
      </w:r>
    </w:p>
    <w:p w:rsidR="5073C2C6" w:rsidP="5BFB5B9C" w:rsidRDefault="5073C2C6" w14:paraId="3F3869A5" w14:textId="53EE9AF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option {</w:t>
      </w:r>
    </w:p>
    <w:p w:rsidR="5073C2C6" w:rsidP="5BFB5B9C" w:rsidRDefault="5073C2C6" w14:paraId="1F28FDE1" w14:textId="27B1D6C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dns {</w:t>
      </w:r>
    </w:p>
    <w:p w:rsidR="5073C2C6" w:rsidP="5BFB5B9C" w:rsidRDefault="5073C2C6" w14:paraId="02F06A62" w14:textId="71D550A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primary inherited;</w:t>
      </w:r>
    </w:p>
    <w:p w:rsidR="5073C2C6" w:rsidP="5BFB5B9C" w:rsidRDefault="5073C2C6" w14:paraId="0F982665" w14:textId="5838070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secondary inherited;</w:t>
      </w:r>
    </w:p>
    <w:p w:rsidR="5073C2C6" w:rsidP="5BFB5B9C" w:rsidRDefault="5073C2C6" w14:paraId="65511061" w14:textId="2961426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1F05D14B" w14:textId="33032CF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wins {</w:t>
      </w:r>
    </w:p>
    <w:p w:rsidR="5073C2C6" w:rsidP="5BFB5B9C" w:rsidRDefault="5073C2C6" w14:paraId="7B801B49" w14:textId="25D5B4F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primary inherited;</w:t>
      </w:r>
    </w:p>
    <w:p w:rsidR="5073C2C6" w:rsidP="5BFB5B9C" w:rsidRDefault="5073C2C6" w14:paraId="37F38E6D" w14:textId="7BFAC22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secondary inherited;</w:t>
      </w:r>
    </w:p>
    <w:p w:rsidR="5073C2C6" w:rsidP="5BFB5B9C" w:rsidRDefault="5073C2C6" w14:paraId="0CFE7EF5" w14:textId="3D70605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70040DF" w14:textId="66C15B5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nis {</w:t>
      </w:r>
    </w:p>
    <w:p w:rsidR="5073C2C6" w:rsidP="5BFB5B9C" w:rsidRDefault="5073C2C6" w14:paraId="347A40D5" w14:textId="416CD11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primary inherited;</w:t>
      </w:r>
    </w:p>
    <w:p w:rsidR="5073C2C6" w:rsidP="5BFB5B9C" w:rsidRDefault="5073C2C6" w14:paraId="7A511DFC" w14:textId="50A5958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secondary inherited;</w:t>
      </w:r>
    </w:p>
    <w:p w:rsidR="5073C2C6" w:rsidP="5BFB5B9C" w:rsidRDefault="5073C2C6" w14:paraId="71495B59" w14:textId="0119BED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A36D9EE" w14:textId="7E78639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ntp {</w:t>
      </w:r>
    </w:p>
    <w:p w:rsidR="5073C2C6" w:rsidP="5BFB5B9C" w:rsidRDefault="5073C2C6" w14:paraId="0B7D9A04" w14:textId="2A87C4B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primary inherited;</w:t>
      </w:r>
    </w:p>
    <w:p w:rsidR="5073C2C6" w:rsidP="5BFB5B9C" w:rsidRDefault="5073C2C6" w14:paraId="10B83225" w14:textId="5B86D03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secondary inherited;</w:t>
      </w:r>
    </w:p>
    <w:p w:rsidR="5073C2C6" w:rsidP="5BFB5B9C" w:rsidRDefault="5073C2C6" w14:paraId="5B1DE655" w14:textId="7102E7A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B057F09" w14:textId="4A37761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inheritance {</w:t>
      </w:r>
    </w:p>
    <w:p w:rsidR="5073C2C6" w:rsidP="5BFB5B9C" w:rsidRDefault="5073C2C6" w14:paraId="1C5E9253" w14:textId="128AAD3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source ethernet1/1;</w:t>
      </w:r>
    </w:p>
    <w:p w:rsidR="5073C2C6" w:rsidP="5BFB5B9C" w:rsidRDefault="5073C2C6" w14:paraId="3025F549" w14:textId="355647D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4BCE37B8" w14:textId="521665A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lease {</w:t>
      </w:r>
    </w:p>
    <w:p w:rsidR="5073C2C6" w:rsidP="5BFB5B9C" w:rsidRDefault="5073C2C6" w14:paraId="6CE35A8E" w14:textId="74A26AF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timeout 120;</w:t>
      </w:r>
    </w:p>
    <w:p w:rsidR="5073C2C6" w:rsidP="5BFB5B9C" w:rsidRDefault="5073C2C6" w14:paraId="729E28A4" w14:textId="63AD18A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7505F04" w14:textId="5697582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pop3-server inherited;</w:t>
      </w:r>
    </w:p>
    <w:p w:rsidR="5073C2C6" w:rsidP="5BFB5B9C" w:rsidRDefault="5073C2C6" w14:paraId="04230946" w14:textId="6ED8F1A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smtp-server inherited;</w:t>
      </w:r>
    </w:p>
    <w:p w:rsidR="5073C2C6" w:rsidP="5BFB5B9C" w:rsidRDefault="5073C2C6" w14:paraId="6CB408AC" w14:textId="3916BB7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gateway 192.168.20.1;</w:t>
      </w:r>
    </w:p>
    <w:p w:rsidR="5073C2C6" w:rsidP="5BFB5B9C" w:rsidRDefault="5073C2C6" w14:paraId="0CC62555" w14:textId="1E9BC40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subnet-mask 255.255.255.0;</w:t>
      </w:r>
    </w:p>
    <w:p w:rsidR="5073C2C6" w:rsidP="5BFB5B9C" w:rsidRDefault="5073C2C6" w14:paraId="16C85668" w14:textId="688959C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1E95A4CF" w14:textId="32EAA15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9AD4C28" w14:textId="7D9DA35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C2F9A24" w14:textId="7B2DE85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3EFC634" w14:textId="026CE82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48B5BA0" w14:textId="667FC84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tunnel {</w:t>
      </w:r>
    </w:p>
    <w:p w:rsidR="5073C2C6" w:rsidP="5BFB5B9C" w:rsidRDefault="5073C2C6" w14:paraId="3FC4C54C" w14:textId="23C2A14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global-protect-gateway {</w:t>
      </w:r>
    </w:p>
    <w:p w:rsidR="5073C2C6" w:rsidP="5BFB5B9C" w:rsidRDefault="5073C2C6" w14:paraId="281A97D1" w14:textId="2FDC5AC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GP-GW-N {</w:t>
      </w:r>
    </w:p>
    <w:p w:rsidR="5073C2C6" w:rsidP="5BFB5B9C" w:rsidRDefault="5073C2C6" w14:paraId="55DE45F9" w14:textId="4266610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client {</w:t>
      </w:r>
    </w:p>
    <w:p w:rsidR="5073C2C6" w:rsidP="5BFB5B9C" w:rsidRDefault="5073C2C6" w14:paraId="5F015624" w14:textId="5C6E722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exclude-video-traffic {</w:t>
      </w:r>
    </w:p>
    <w:p w:rsidR="5073C2C6" w:rsidP="5BFB5B9C" w:rsidRDefault="5073C2C6" w14:paraId="06EA114D" w14:textId="2ABEA59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applications;</w:t>
      </w:r>
    </w:p>
    <w:p w:rsidR="5073C2C6" w:rsidP="5BFB5B9C" w:rsidRDefault="5073C2C6" w14:paraId="0342156C" w14:textId="16AB675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enabled no;</w:t>
      </w:r>
    </w:p>
    <w:p w:rsidR="5073C2C6" w:rsidP="5BFB5B9C" w:rsidRDefault="5073C2C6" w14:paraId="2AAFB669" w14:textId="795A6F0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A00CB9B" w14:textId="2AEDFDA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inheritance;</w:t>
      </w:r>
    </w:p>
    <w:p w:rsidR="5073C2C6" w:rsidP="5BFB5B9C" w:rsidRDefault="5073C2C6" w14:paraId="3D90B306" w14:textId="7676D5D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dns-server;</w:t>
      </w:r>
    </w:p>
    <w:p w:rsidR="5073C2C6" w:rsidP="5BFB5B9C" w:rsidRDefault="5073C2C6" w14:paraId="7C62EA16" w14:textId="40536ED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wins-server;</w:t>
      </w:r>
    </w:p>
    <w:p w:rsidR="5073C2C6" w:rsidP="5BFB5B9C" w:rsidRDefault="5073C2C6" w14:paraId="0BA547DC" w14:textId="0C5BFE7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dns-suffix-inherited no;</w:t>
      </w:r>
    </w:p>
    <w:p w:rsidR="5073C2C6" w:rsidP="5BFB5B9C" w:rsidRDefault="5073C2C6" w14:paraId="62082B58" w14:textId="298EA96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F9CECE9" w14:textId="0B35EB3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ipsec {</w:t>
      </w:r>
    </w:p>
    <w:p w:rsidR="5073C2C6" w:rsidP="5BFB5B9C" w:rsidRDefault="5073C2C6" w14:paraId="1426EC86" w14:textId="701E947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third-party-client {</w:t>
      </w:r>
    </w:p>
    <w:p w:rsidR="5073C2C6" w:rsidP="5BFB5B9C" w:rsidRDefault="5073C2C6" w14:paraId="6E996AC7" w14:textId="4358BAC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enable no;</w:t>
      </w:r>
    </w:p>
    <w:p w:rsidR="5073C2C6" w:rsidP="5BFB5B9C" w:rsidRDefault="5073C2C6" w14:paraId="2C05F049" w14:textId="4AE3DC5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6BBCA02" w14:textId="609859D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257305C" w14:textId="7BA49AF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local-address {</w:t>
      </w:r>
    </w:p>
    <w:p w:rsidR="5073C2C6" w:rsidP="5BFB5B9C" w:rsidRDefault="5073C2C6" w14:paraId="640AAD45" w14:textId="5160393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interface ethernet1/1;</w:t>
      </w:r>
    </w:p>
    <w:p w:rsidR="5073C2C6" w:rsidP="5BFB5B9C" w:rsidRDefault="5073C2C6" w14:paraId="66041148" w14:textId="4706EB8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ip-address-family ipv4;</w:t>
      </w:r>
    </w:p>
    <w:p w:rsidR="5073C2C6" w:rsidP="5BFB5B9C" w:rsidRDefault="5073C2C6" w14:paraId="590610C8" w14:textId="4AE9AFB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ip;</w:t>
      </w:r>
    </w:p>
    <w:p w:rsidR="5073C2C6" w:rsidP="5BFB5B9C" w:rsidRDefault="5073C2C6" w14:paraId="71D66297" w14:textId="1C6B8F5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08690D1" w14:textId="0FE6C8A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ip-pool;</w:t>
      </w:r>
    </w:p>
    <w:p w:rsidR="5073C2C6" w:rsidP="5BFB5B9C" w:rsidRDefault="5073C2C6" w14:paraId="5C0C1770" w14:textId="055BAA0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tunnel-interface tunnel.666;</w:t>
      </w:r>
    </w:p>
    <w:p w:rsidR="5073C2C6" w:rsidP="5BFB5B9C" w:rsidRDefault="5073C2C6" w14:paraId="0FE710F5" w14:textId="5416B66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176BD4F" w14:textId="376A1FD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1E299B8" w14:textId="594A9F4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5039C61" w14:textId="377CE08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dns-proxy {</w:t>
      </w:r>
    </w:p>
    <w:p w:rsidR="5073C2C6" w:rsidP="5BFB5B9C" w:rsidRDefault="5073C2C6" w14:paraId="38E184B2" w14:textId="025E9ED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"Global Protect" {</w:t>
      </w:r>
    </w:p>
    <w:p w:rsidR="5073C2C6" w:rsidP="5BFB5B9C" w:rsidRDefault="5073C2C6" w14:paraId="4A56DA42" w14:textId="71682E1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default {</w:t>
      </w:r>
    </w:p>
    <w:p w:rsidR="5073C2C6" w:rsidP="5BFB5B9C" w:rsidRDefault="5073C2C6" w14:paraId="1EB28E86" w14:textId="18847D2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inheritance {</w:t>
      </w:r>
    </w:p>
    <w:p w:rsidR="5073C2C6" w:rsidP="5BFB5B9C" w:rsidRDefault="5073C2C6" w14:paraId="15E6C391" w14:textId="5833E73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source ethernet1/1;</w:t>
      </w:r>
    </w:p>
    <w:p w:rsidR="5073C2C6" w:rsidP="5BFB5B9C" w:rsidRDefault="5073C2C6" w14:paraId="47BC123A" w14:textId="70662D0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B62D13D" w14:textId="6435092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primary inherited;</w:t>
      </w:r>
    </w:p>
    <w:p w:rsidR="5073C2C6" w:rsidP="5BFB5B9C" w:rsidRDefault="5073C2C6" w14:paraId="1027244B" w14:textId="59F6D6C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15FAE95F" w14:textId="117DB24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cache {</w:t>
      </w:r>
    </w:p>
    <w:p w:rsidR="5073C2C6" w:rsidP="5BFB5B9C" w:rsidRDefault="5073C2C6" w14:paraId="1ED54FE7" w14:textId="1812B8C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max-ttl {</w:t>
      </w:r>
    </w:p>
    <w:p w:rsidR="5073C2C6" w:rsidP="5BFB5B9C" w:rsidRDefault="5073C2C6" w14:paraId="30AFE13A" w14:textId="6C7CECF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enabled no;</w:t>
      </w:r>
    </w:p>
    <w:p w:rsidR="5073C2C6" w:rsidP="5BFB5B9C" w:rsidRDefault="5073C2C6" w14:paraId="04B3E253" w14:textId="72BDE31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1627D754" w14:textId="567B3EE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enabled yes;</w:t>
      </w:r>
    </w:p>
    <w:p w:rsidR="5073C2C6" w:rsidP="5BFB5B9C" w:rsidRDefault="5073C2C6" w14:paraId="29AD28C6" w14:textId="5A5E6A6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4FB60F4D" w14:textId="7ED305C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tcp-queries {</w:t>
      </w:r>
    </w:p>
    <w:p w:rsidR="5073C2C6" w:rsidP="5BFB5B9C" w:rsidRDefault="5073C2C6" w14:paraId="69DFEBD7" w14:textId="19940C1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enabled no;</w:t>
      </w:r>
    </w:p>
    <w:p w:rsidR="5073C2C6" w:rsidP="5BFB5B9C" w:rsidRDefault="5073C2C6" w14:paraId="54BFE7A7" w14:textId="5830D40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AC60517" w14:textId="21500BD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57E947C" w14:textId="5A738CE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3C04A8D" w14:textId="5C1914D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4A40A795" w14:textId="6585E51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deviceconfig {</w:t>
      </w:r>
    </w:p>
    <w:p w:rsidR="5073C2C6" w:rsidP="5BFB5B9C" w:rsidRDefault="5073C2C6" w14:paraId="202CBF2F" w14:textId="1261F56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system {</w:t>
      </w:r>
    </w:p>
    <w:p w:rsidR="5073C2C6" w:rsidP="5BFB5B9C" w:rsidRDefault="5073C2C6" w14:paraId="239C23F2" w14:textId="27EBD72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ip-address 192.168.20.10;</w:t>
      </w:r>
    </w:p>
    <w:p w:rsidR="5073C2C6" w:rsidP="5BFB5B9C" w:rsidRDefault="5073C2C6" w14:paraId="06422110" w14:textId="265C361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netmask 255.255.255.0;</w:t>
      </w:r>
    </w:p>
    <w:p w:rsidR="5073C2C6" w:rsidP="5BFB5B9C" w:rsidRDefault="5073C2C6" w14:paraId="6A763964" w14:textId="4CBF307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update-server updates.paloaltonetworks.com;</w:t>
      </w:r>
    </w:p>
    <w:p w:rsidR="5073C2C6" w:rsidP="5BFB5B9C" w:rsidRDefault="5073C2C6" w14:paraId="326BC6CF" w14:textId="56B4608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update-schedule {</w:t>
      </w:r>
    </w:p>
    <w:p w:rsidR="5073C2C6" w:rsidP="5BFB5B9C" w:rsidRDefault="5073C2C6" w14:paraId="0CD39A09" w14:textId="3171D6C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threats {</w:t>
      </w:r>
    </w:p>
    <w:p w:rsidR="5073C2C6" w:rsidP="5BFB5B9C" w:rsidRDefault="5073C2C6" w14:paraId="0045FA83" w14:textId="0F2B89C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recurring {</w:t>
      </w:r>
    </w:p>
    <w:p w:rsidR="5073C2C6" w:rsidP="5BFB5B9C" w:rsidRDefault="5073C2C6" w14:paraId="58E1B9BB" w14:textId="30FBA2B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weekly {</w:t>
      </w:r>
    </w:p>
    <w:p w:rsidR="5073C2C6" w:rsidP="5BFB5B9C" w:rsidRDefault="5073C2C6" w14:paraId="725637FA" w14:textId="1D10708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at 08:30;</w:t>
      </w:r>
    </w:p>
    <w:p w:rsidR="5073C2C6" w:rsidP="5BFB5B9C" w:rsidRDefault="5073C2C6" w14:paraId="583302BA" w14:textId="0946A38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day-of-week monday;</w:t>
      </w:r>
    </w:p>
    <w:p w:rsidR="5073C2C6" w:rsidP="5BFB5B9C" w:rsidRDefault="5073C2C6" w14:paraId="0DAFF33E" w14:textId="741B750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action download-and-install;</w:t>
      </w:r>
    </w:p>
    <w:p w:rsidR="5073C2C6" w:rsidP="5BFB5B9C" w:rsidRDefault="5073C2C6" w14:paraId="7538E502" w14:textId="0C26FB3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107CECB8" w14:textId="461CC7F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4C3F11D" w14:textId="354DC3D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201D10B" w14:textId="021356C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global-protect-clientless-vpn {</w:t>
      </w:r>
    </w:p>
    <w:p w:rsidR="5073C2C6" w:rsidP="5BFB5B9C" w:rsidRDefault="5073C2C6" w14:paraId="4E49E95A" w14:textId="041F9A6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recurring {</w:t>
      </w:r>
    </w:p>
    <w:p w:rsidR="5073C2C6" w:rsidP="5BFB5B9C" w:rsidRDefault="5073C2C6" w14:paraId="4C1C2815" w14:textId="4772AD4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weekly {</w:t>
      </w:r>
    </w:p>
    <w:p w:rsidR="5073C2C6" w:rsidP="5BFB5B9C" w:rsidRDefault="5073C2C6" w14:paraId="09649A71" w14:textId="1C78398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at 08:30;</w:t>
      </w:r>
    </w:p>
    <w:p w:rsidR="5073C2C6" w:rsidP="5BFB5B9C" w:rsidRDefault="5073C2C6" w14:paraId="113F1746" w14:textId="479F16B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day-of-week monday;</w:t>
      </w:r>
    </w:p>
    <w:p w:rsidR="5073C2C6" w:rsidP="5BFB5B9C" w:rsidRDefault="5073C2C6" w14:paraId="7976194C" w14:textId="4231A80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action download-and-install;</w:t>
      </w:r>
    </w:p>
    <w:p w:rsidR="5073C2C6" w:rsidP="5BFB5B9C" w:rsidRDefault="5073C2C6" w14:paraId="62C04F32" w14:textId="59D0CCE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632BA6C" w14:textId="68D24DA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C6B9A6A" w14:textId="41C1DD7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D91FEB6" w14:textId="692CDCF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global-protect-datafile {</w:t>
      </w:r>
    </w:p>
    <w:p w:rsidR="5073C2C6" w:rsidP="5BFB5B9C" w:rsidRDefault="5073C2C6" w14:paraId="182E146A" w14:textId="563CB92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recurring {</w:t>
      </w:r>
    </w:p>
    <w:p w:rsidR="5073C2C6" w:rsidP="5BFB5B9C" w:rsidRDefault="5073C2C6" w14:paraId="090FF614" w14:textId="64584A2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weekly {</w:t>
      </w:r>
    </w:p>
    <w:p w:rsidR="5073C2C6" w:rsidP="5BFB5B9C" w:rsidRDefault="5073C2C6" w14:paraId="23CED503" w14:textId="6F1524A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at 08:30;</w:t>
      </w:r>
    </w:p>
    <w:p w:rsidR="5073C2C6" w:rsidP="5BFB5B9C" w:rsidRDefault="5073C2C6" w14:paraId="4677F4B9" w14:textId="54E2339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day-of-week monday;</w:t>
      </w:r>
    </w:p>
    <w:p w:rsidR="5073C2C6" w:rsidP="5BFB5B9C" w:rsidRDefault="5073C2C6" w14:paraId="62FB2213" w14:textId="34A85E9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action download-and-install;</w:t>
      </w:r>
    </w:p>
    <w:p w:rsidR="5073C2C6" w:rsidP="5BFB5B9C" w:rsidRDefault="5073C2C6" w14:paraId="6F028653" w14:textId="66D20D7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15ED3A0" w14:textId="2EA4187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4BA35E8" w14:textId="3A37C9B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93B9AC7" w14:textId="78555CB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271A3C2" w14:textId="459E04F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timezone US/Pacific;</w:t>
      </w:r>
    </w:p>
    <w:p w:rsidR="5073C2C6" w:rsidP="5BFB5B9C" w:rsidRDefault="5073C2C6" w14:paraId="1F86C809" w14:textId="4C7B1D3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service {</w:t>
      </w:r>
    </w:p>
    <w:p w:rsidR="5073C2C6" w:rsidP="5BFB5B9C" w:rsidRDefault="5073C2C6" w14:paraId="7FDDE8B5" w14:textId="7454554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disable-telnet yes;</w:t>
      </w:r>
    </w:p>
    <w:p w:rsidR="5073C2C6" w:rsidP="5BFB5B9C" w:rsidRDefault="5073C2C6" w14:paraId="01DAF2B8" w14:textId="177B8A5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disable-http yes;</w:t>
      </w:r>
    </w:p>
    <w:p w:rsidR="5073C2C6" w:rsidP="5BFB5B9C" w:rsidRDefault="5073C2C6" w14:paraId="1C6899EE" w14:textId="0AE1F31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1DC9039" w14:textId="3E4D79D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hostname PaloLabo;</w:t>
      </w:r>
    </w:p>
    <w:p w:rsidR="5073C2C6" w:rsidP="5BFB5B9C" w:rsidRDefault="5073C2C6" w14:paraId="09F61FC7" w14:textId="4251256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device-telemetry {</w:t>
      </w:r>
    </w:p>
    <w:p w:rsidR="5073C2C6" w:rsidP="5BFB5B9C" w:rsidRDefault="5073C2C6" w14:paraId="19A07EA0" w14:textId="2F814CE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device-health-performance yes;</w:t>
      </w:r>
    </w:p>
    <w:p w:rsidR="5073C2C6" w:rsidP="5BFB5B9C" w:rsidRDefault="5073C2C6" w14:paraId="16E96DE6" w14:textId="624FE3C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product-usage yes;</w:t>
      </w:r>
    </w:p>
    <w:p w:rsidR="5073C2C6" w:rsidP="5BFB5B9C" w:rsidRDefault="5073C2C6" w14:paraId="7C51E50B" w14:textId="6EB559F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threat-prevention yes;</w:t>
      </w:r>
    </w:p>
    <w:p w:rsidR="5073C2C6" w:rsidP="5BFB5B9C" w:rsidRDefault="5073C2C6" w14:paraId="34A48BFD" w14:textId="74E8520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region Americas;</w:t>
      </w:r>
    </w:p>
    <w:p w:rsidR="5073C2C6" w:rsidP="5BFB5B9C" w:rsidRDefault="5073C2C6" w14:paraId="6A35B04C" w14:textId="20764B4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CAB54BD" w14:textId="4F99F19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type {</w:t>
      </w:r>
    </w:p>
    <w:p w:rsidR="5073C2C6" w:rsidP="5BFB5B9C" w:rsidRDefault="5073C2C6" w14:paraId="58BF27EF" w14:textId="4DC6E31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static;</w:t>
      </w:r>
    </w:p>
    <w:p w:rsidR="5073C2C6" w:rsidP="5BFB5B9C" w:rsidRDefault="5073C2C6" w14:paraId="351CADB7" w14:textId="48A1013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2487F1F" w14:textId="5512AD7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default-gateway 192.168.20.1;</w:t>
      </w:r>
    </w:p>
    <w:p w:rsidR="5073C2C6" w:rsidP="5BFB5B9C" w:rsidRDefault="5073C2C6" w14:paraId="7C8D4358" w14:textId="6C4CE52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dns-setting {</w:t>
      </w:r>
    </w:p>
    <w:p w:rsidR="5073C2C6" w:rsidP="5BFB5B9C" w:rsidRDefault="5073C2C6" w14:paraId="2D636239" w14:textId="612C858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servers {</w:t>
      </w:r>
    </w:p>
    <w:p w:rsidR="5073C2C6" w:rsidP="5BFB5B9C" w:rsidRDefault="5073C2C6" w14:paraId="36555CB1" w14:textId="1BE0867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primary 1.1.1.1;</w:t>
      </w:r>
    </w:p>
    <w:p w:rsidR="5073C2C6" w:rsidP="5BFB5B9C" w:rsidRDefault="5073C2C6" w14:paraId="510D16A7" w14:textId="31A7C27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secondary 8.8.8.8;</w:t>
      </w:r>
    </w:p>
    <w:p w:rsidR="5073C2C6" w:rsidP="5BFB5B9C" w:rsidRDefault="5073C2C6" w14:paraId="22A2AD9A" w14:textId="68FF31A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D593496" w14:textId="702E6B5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9E274B0" w14:textId="0FB0B98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1ABFF0DF" w14:textId="2505D7B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setting {</w:t>
      </w:r>
    </w:p>
    <w:p w:rsidR="5073C2C6" w:rsidP="5BFB5B9C" w:rsidRDefault="5073C2C6" w14:paraId="4D9E324F" w14:textId="44B246D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config {</w:t>
      </w:r>
    </w:p>
    <w:p w:rsidR="5073C2C6" w:rsidP="5BFB5B9C" w:rsidRDefault="5073C2C6" w14:paraId="66D563D1" w14:textId="1CF637A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rematch yes;</w:t>
      </w:r>
    </w:p>
    <w:p w:rsidR="5073C2C6" w:rsidP="5BFB5B9C" w:rsidRDefault="5073C2C6" w14:paraId="395AD015" w14:textId="4CDF99E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E65A4A4" w14:textId="2960021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management {</w:t>
      </w:r>
    </w:p>
    <w:p w:rsidR="5073C2C6" w:rsidP="5BFB5B9C" w:rsidRDefault="5073C2C6" w14:paraId="4E1A4DDB" w14:textId="1F83B1A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hostname-type-in-syslog FQDN;</w:t>
      </w:r>
    </w:p>
    <w:p w:rsidR="5073C2C6" w:rsidP="5BFB5B9C" w:rsidRDefault="5073C2C6" w14:paraId="169AA7CF" w14:textId="3916A6A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A1A5A3C" w14:textId="78DB45B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2BB02FF" w14:textId="0754F69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25977B0" w14:textId="6672116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vsys {</w:t>
      </w:r>
    </w:p>
    <w:p w:rsidR="5073C2C6" w:rsidP="5BFB5B9C" w:rsidRDefault="5073C2C6" w14:paraId="53BCB10C" w14:textId="4A03301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vsys1 {</w:t>
      </w:r>
    </w:p>
    <w:p w:rsidR="5073C2C6" w:rsidP="5BFB5B9C" w:rsidRDefault="5073C2C6" w14:paraId="5791EF1F" w14:textId="7E05CAB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application;</w:t>
      </w:r>
    </w:p>
    <w:p w:rsidR="5073C2C6" w:rsidP="5BFB5B9C" w:rsidRDefault="5073C2C6" w14:paraId="636E47F3" w14:textId="7C2B971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application-group;</w:t>
      </w:r>
    </w:p>
    <w:p w:rsidR="5073C2C6" w:rsidP="5BFB5B9C" w:rsidRDefault="5073C2C6" w14:paraId="5C93FB30" w14:textId="57F563E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zone {</w:t>
      </w:r>
    </w:p>
    <w:p w:rsidR="5073C2C6" w:rsidP="5BFB5B9C" w:rsidRDefault="5073C2C6" w14:paraId="4839AFED" w14:textId="17A497A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trust {</w:t>
      </w:r>
    </w:p>
    <w:p w:rsidR="5073C2C6" w:rsidP="5BFB5B9C" w:rsidRDefault="5073C2C6" w14:paraId="2A90F05F" w14:textId="7216699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network {</w:t>
      </w:r>
    </w:p>
    <w:p w:rsidR="5073C2C6" w:rsidP="5BFB5B9C" w:rsidRDefault="5073C2C6" w14:paraId="06E7AC80" w14:textId="26C0A24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virtual-wire;</w:t>
      </w:r>
    </w:p>
    <w:p w:rsidR="5073C2C6" w:rsidP="5BFB5B9C" w:rsidRDefault="5073C2C6" w14:paraId="2C998475" w14:textId="6FFC6B5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590E4A5" w14:textId="7B1D4F5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4E65E07" w14:textId="7DB84E0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untrust {</w:t>
      </w:r>
    </w:p>
    <w:p w:rsidR="5073C2C6" w:rsidP="5BFB5B9C" w:rsidRDefault="5073C2C6" w14:paraId="63397ACA" w14:textId="3D1472E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network {</w:t>
      </w:r>
    </w:p>
    <w:p w:rsidR="5073C2C6" w:rsidP="5BFB5B9C" w:rsidRDefault="5073C2C6" w14:paraId="34CDFBA1" w14:textId="2EBBB2B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virtual-wire;</w:t>
      </w:r>
    </w:p>
    <w:p w:rsidR="5073C2C6" w:rsidP="5BFB5B9C" w:rsidRDefault="5073C2C6" w14:paraId="7FF676E4" w14:textId="42EF486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057FA01" w14:textId="18088F4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F895BBC" w14:textId="6F99E2F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Trust-L3 {</w:t>
      </w:r>
    </w:p>
    <w:p w:rsidR="5073C2C6" w:rsidP="5BFB5B9C" w:rsidRDefault="5073C2C6" w14:paraId="7928B788" w14:textId="135AB9B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network {</w:t>
      </w:r>
    </w:p>
    <w:p w:rsidR="5073C2C6" w:rsidP="5BFB5B9C" w:rsidRDefault="5073C2C6" w14:paraId="5EDAF8F3" w14:textId="66B165E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layer3 vlan.666;</w:t>
      </w:r>
    </w:p>
    <w:p w:rsidR="5073C2C6" w:rsidP="5BFB5B9C" w:rsidRDefault="5073C2C6" w14:paraId="37B80531" w14:textId="75B8F8C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8EF8B3F" w14:textId="0C8AC63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FDA81B6" w14:textId="2DAD968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Untrust-L3 {</w:t>
      </w:r>
    </w:p>
    <w:p w:rsidR="5073C2C6" w:rsidP="5BFB5B9C" w:rsidRDefault="5073C2C6" w14:paraId="1F45FD29" w14:textId="1CDAB20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network {</w:t>
      </w:r>
    </w:p>
    <w:p w:rsidR="5073C2C6" w:rsidP="5BFB5B9C" w:rsidRDefault="5073C2C6" w14:paraId="6E72D626" w14:textId="63CBD8B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layer3 ethernet1/1;</w:t>
      </w:r>
    </w:p>
    <w:p w:rsidR="5073C2C6" w:rsidP="5BFB5B9C" w:rsidRDefault="5073C2C6" w14:paraId="4D6F1C2B" w14:textId="5C4ADCE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D244A18" w14:textId="17DC959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B2D671B" w14:textId="0F2723B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Trust-L2 {</w:t>
      </w:r>
    </w:p>
    <w:p w:rsidR="5073C2C6" w:rsidP="5BFB5B9C" w:rsidRDefault="5073C2C6" w14:paraId="19456EEB" w14:textId="50D003E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network {</w:t>
      </w:r>
    </w:p>
    <w:p w:rsidR="5073C2C6" w:rsidP="5BFB5B9C" w:rsidRDefault="5073C2C6" w14:paraId="7475598C" w14:textId="12CD4FB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layer2 [ ethernet1/2 ethernet1/3 ethernet1/4 ethernet1/5 ethernet1/6 ethernet1/7];</w:t>
      </w:r>
    </w:p>
    <w:p w:rsidR="5073C2C6" w:rsidP="5BFB5B9C" w:rsidRDefault="5073C2C6" w14:paraId="77B4E8A1" w14:textId="1D6DC51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ED7C76B" w14:textId="05EADB7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A9731E7" w14:textId="14417B0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GlobalProtect {</w:t>
      </w:r>
    </w:p>
    <w:p w:rsidR="5073C2C6" w:rsidP="5BFB5B9C" w:rsidRDefault="5073C2C6" w14:paraId="17606E02" w14:textId="31AA78D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network {</w:t>
      </w:r>
    </w:p>
    <w:p w:rsidR="5073C2C6" w:rsidP="5BFB5B9C" w:rsidRDefault="5073C2C6" w14:paraId="0E3FD7D9" w14:textId="397D75D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layer3 tunnel.666;</w:t>
      </w:r>
    </w:p>
    <w:p w:rsidR="5073C2C6" w:rsidP="5BFB5B9C" w:rsidRDefault="5073C2C6" w14:paraId="78FD41BE" w14:textId="54EAFAC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3301669" w14:textId="48E10E1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enable-user-identification yes;</w:t>
      </w:r>
    </w:p>
    <w:p w:rsidR="5073C2C6" w:rsidP="5BFB5B9C" w:rsidRDefault="5073C2C6" w14:paraId="6A0210FF" w14:textId="38E9439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991B282" w14:textId="3288446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12CC4E6" w14:textId="4723568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service;</w:t>
      </w:r>
    </w:p>
    <w:p w:rsidR="5073C2C6" w:rsidP="5BFB5B9C" w:rsidRDefault="5073C2C6" w14:paraId="2FF840EC" w14:textId="6FAB956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service-group;</w:t>
      </w:r>
    </w:p>
    <w:p w:rsidR="5073C2C6" w:rsidP="5BFB5B9C" w:rsidRDefault="5073C2C6" w14:paraId="0FBA31F4" w14:textId="28F4A00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schedule;</w:t>
      </w:r>
    </w:p>
    <w:p w:rsidR="5073C2C6" w:rsidP="5BFB5B9C" w:rsidRDefault="5073C2C6" w14:paraId="1ECFDB73" w14:textId="71CB5CB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rulebase {</w:t>
      </w:r>
    </w:p>
    <w:p w:rsidR="5073C2C6" w:rsidP="5BFB5B9C" w:rsidRDefault="5073C2C6" w14:paraId="1AF3D2BE" w14:textId="6E64A89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security {</w:t>
      </w:r>
    </w:p>
    <w:p w:rsidR="5073C2C6" w:rsidP="5BFB5B9C" w:rsidRDefault="5073C2C6" w14:paraId="02F87EFC" w14:textId="3B6F945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rules {</w:t>
      </w:r>
    </w:p>
    <w:p w:rsidR="5073C2C6" w:rsidP="5BFB5B9C" w:rsidRDefault="5073C2C6" w14:paraId="7EF21C62" w14:textId="56BA21D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rule1 f3eb233f-9d71-4e39-9c65-7c85f24ca341 {</w:t>
      </w:r>
    </w:p>
    <w:p w:rsidR="5073C2C6" w:rsidP="5BFB5B9C" w:rsidRDefault="5073C2C6" w14:paraId="02E5D873" w14:textId="0B1F83F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from trust;</w:t>
      </w:r>
    </w:p>
    <w:p w:rsidR="5073C2C6" w:rsidP="5BFB5B9C" w:rsidRDefault="5073C2C6" w14:paraId="3F566764" w14:textId="3FF3020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to untrust;</w:t>
      </w:r>
    </w:p>
    <w:p w:rsidR="5073C2C6" w:rsidP="5BFB5B9C" w:rsidRDefault="5073C2C6" w14:paraId="7E697028" w14:textId="0C0C310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source any;</w:t>
      </w:r>
    </w:p>
    <w:p w:rsidR="5073C2C6" w:rsidP="5BFB5B9C" w:rsidRDefault="5073C2C6" w14:paraId="7FA87B42" w14:textId="0F75553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destination any;</w:t>
      </w:r>
    </w:p>
    <w:p w:rsidR="5073C2C6" w:rsidP="5BFB5B9C" w:rsidRDefault="5073C2C6" w14:paraId="5F4D7534" w14:textId="44497B7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service any;</w:t>
      </w:r>
    </w:p>
    <w:p w:rsidR="5073C2C6" w:rsidP="5BFB5B9C" w:rsidRDefault="5073C2C6" w14:paraId="27F5C513" w14:textId="785C044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application any;</w:t>
      </w:r>
    </w:p>
    <w:p w:rsidR="5073C2C6" w:rsidP="5BFB5B9C" w:rsidRDefault="5073C2C6" w14:paraId="604BBF1E" w14:textId="355D41D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action allow;</w:t>
      </w:r>
    </w:p>
    <w:p w:rsidR="5073C2C6" w:rsidP="5BFB5B9C" w:rsidRDefault="5073C2C6" w14:paraId="71C83955" w14:textId="2DE03DC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log-end yes;</w:t>
      </w:r>
    </w:p>
    <w:p w:rsidR="5073C2C6" w:rsidP="5BFB5B9C" w:rsidRDefault="5073C2C6" w14:paraId="014933B1" w14:textId="36917AA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16F369F0" w14:textId="5764507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"Internet Outgoing" 33c15791-e0cd-4461-97f2-4d421a5c2af5 {</w:t>
      </w:r>
    </w:p>
    <w:p w:rsidR="5073C2C6" w:rsidP="5BFB5B9C" w:rsidRDefault="5073C2C6" w14:paraId="2E8E4F98" w14:textId="7F79D9A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to Untrust-L3;</w:t>
      </w:r>
    </w:p>
    <w:p w:rsidR="5073C2C6" w:rsidP="5BFB5B9C" w:rsidRDefault="5073C2C6" w14:paraId="31AFC3AE" w14:textId="0AA8EF8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from Trust-L3;</w:t>
      </w:r>
    </w:p>
    <w:p w:rsidR="5073C2C6" w:rsidP="5BFB5B9C" w:rsidRDefault="5073C2C6" w14:paraId="1B11EBCC" w14:textId="2B0C81C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source any;</w:t>
      </w:r>
    </w:p>
    <w:p w:rsidR="5073C2C6" w:rsidP="5BFB5B9C" w:rsidRDefault="5073C2C6" w14:paraId="722F828F" w14:textId="4C87651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destination any;</w:t>
      </w:r>
    </w:p>
    <w:p w:rsidR="5073C2C6" w:rsidP="5BFB5B9C" w:rsidRDefault="5073C2C6" w14:paraId="15091E2C" w14:textId="7639B30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source-user any;</w:t>
      </w:r>
    </w:p>
    <w:p w:rsidR="5073C2C6" w:rsidP="5BFB5B9C" w:rsidRDefault="5073C2C6" w14:paraId="1F773B77" w14:textId="1885919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category any;</w:t>
      </w:r>
    </w:p>
    <w:p w:rsidR="5073C2C6" w:rsidP="5BFB5B9C" w:rsidRDefault="5073C2C6" w14:paraId="48C2EE74" w14:textId="7BFA701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application any;</w:t>
      </w:r>
    </w:p>
    <w:p w:rsidR="5073C2C6" w:rsidP="5BFB5B9C" w:rsidRDefault="5073C2C6" w14:paraId="20812968" w14:textId="0C587AC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service application-default;</w:t>
      </w:r>
    </w:p>
    <w:p w:rsidR="5073C2C6" w:rsidP="5BFB5B9C" w:rsidRDefault="5073C2C6" w14:paraId="3BA499D0" w14:textId="2122F89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source-hip any;</w:t>
      </w:r>
    </w:p>
    <w:p w:rsidR="5073C2C6" w:rsidP="5BFB5B9C" w:rsidRDefault="5073C2C6" w14:paraId="54ED81A3" w14:textId="5470319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destination-hip any;</w:t>
      </w:r>
    </w:p>
    <w:p w:rsidR="5073C2C6" w:rsidP="5BFB5B9C" w:rsidRDefault="5073C2C6" w14:paraId="1CAB9CDF" w14:textId="5830A38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action allow;</w:t>
      </w:r>
    </w:p>
    <w:p w:rsidR="5073C2C6" w:rsidP="5BFB5B9C" w:rsidRDefault="5073C2C6" w14:paraId="158263C9" w14:textId="47F21A8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description "Traffic going out to the internet";</w:t>
      </w:r>
    </w:p>
    <w:p w:rsidR="5073C2C6" w:rsidP="5BFB5B9C" w:rsidRDefault="5073C2C6" w14:paraId="40897940" w14:textId="6E9A309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profile-setting {</w:t>
      </w:r>
    </w:p>
    <w:p w:rsidR="5073C2C6" w:rsidP="5BFB5B9C" w:rsidRDefault="5073C2C6" w14:paraId="5E9873D2" w14:textId="0CD2D64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group Internet;</w:t>
      </w:r>
    </w:p>
    <w:p w:rsidR="5073C2C6" w:rsidP="5BFB5B9C" w:rsidRDefault="5073C2C6" w14:paraId="602E40BF" w14:textId="5D81A77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617F4AA" w14:textId="508F534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293CB63" w14:textId="2A3D211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"Global Protect" 506d5f55-ec1b-4d3e-9c85-3778557dcdf2 {</w:t>
      </w:r>
    </w:p>
    <w:p w:rsidR="5073C2C6" w:rsidP="5BFB5B9C" w:rsidRDefault="5073C2C6" w14:paraId="66A3CCCD" w14:textId="0DAA87B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to [ Trust-L3 Untrust-L3];</w:t>
      </w:r>
    </w:p>
    <w:p w:rsidR="5073C2C6" w:rsidP="5BFB5B9C" w:rsidRDefault="5073C2C6" w14:paraId="030B5DE3" w14:textId="008DD1A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from GlobalProtect;</w:t>
      </w:r>
    </w:p>
    <w:p w:rsidR="5073C2C6" w:rsidP="5BFB5B9C" w:rsidRDefault="5073C2C6" w14:paraId="4EA4C896" w14:textId="25B0607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source any;</w:t>
      </w:r>
    </w:p>
    <w:p w:rsidR="5073C2C6" w:rsidP="5BFB5B9C" w:rsidRDefault="5073C2C6" w14:paraId="69B8AE37" w14:textId="3FAC53E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destination any;</w:t>
      </w:r>
    </w:p>
    <w:p w:rsidR="5073C2C6" w:rsidP="5BFB5B9C" w:rsidRDefault="5073C2C6" w14:paraId="2C97C54C" w14:textId="09EBACF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source-user any;</w:t>
      </w:r>
    </w:p>
    <w:p w:rsidR="5073C2C6" w:rsidP="5BFB5B9C" w:rsidRDefault="5073C2C6" w14:paraId="28BA920D" w14:textId="2DE338A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category any;</w:t>
      </w:r>
    </w:p>
    <w:p w:rsidR="5073C2C6" w:rsidP="5BFB5B9C" w:rsidRDefault="5073C2C6" w14:paraId="56E092C3" w14:textId="1201609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application any;</w:t>
      </w:r>
    </w:p>
    <w:p w:rsidR="5073C2C6" w:rsidP="5BFB5B9C" w:rsidRDefault="5073C2C6" w14:paraId="445BCB78" w14:textId="3CBCF35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service application-default;</w:t>
      </w:r>
    </w:p>
    <w:p w:rsidR="5073C2C6" w:rsidP="5BFB5B9C" w:rsidRDefault="5073C2C6" w14:paraId="356AF253" w14:textId="34EBFC7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source-hip any;</w:t>
      </w:r>
    </w:p>
    <w:p w:rsidR="5073C2C6" w:rsidP="5BFB5B9C" w:rsidRDefault="5073C2C6" w14:paraId="4CB7D2D9" w14:textId="26C45F2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destination-hip any;</w:t>
      </w:r>
    </w:p>
    <w:p w:rsidR="5073C2C6" w:rsidP="5BFB5B9C" w:rsidRDefault="5073C2C6" w14:paraId="47EBE359" w14:textId="42C889D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action allow;</w:t>
      </w:r>
    </w:p>
    <w:p w:rsidR="5073C2C6" w:rsidP="5BFB5B9C" w:rsidRDefault="5073C2C6" w14:paraId="5E5431AE" w14:textId="790FF51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profile-setting {</w:t>
      </w:r>
    </w:p>
    <w:p w:rsidR="5073C2C6" w:rsidP="5BFB5B9C" w:rsidRDefault="5073C2C6" w14:paraId="4ADDDDF9" w14:textId="41A0B3A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group Internet;</w:t>
      </w:r>
    </w:p>
    <w:p w:rsidR="5073C2C6" w:rsidP="5BFB5B9C" w:rsidRDefault="5073C2C6" w14:paraId="4EF9D5C9" w14:textId="7FE5DFE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D2C9B17" w14:textId="596570A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F731F01" w14:textId="1EDD956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DBB7A5D" w14:textId="5EFFC11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CCFEB4C" w14:textId="23822B4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nat {</w:t>
      </w:r>
    </w:p>
    <w:p w:rsidR="5073C2C6" w:rsidP="5BFB5B9C" w:rsidRDefault="5073C2C6" w14:paraId="48F45A2A" w14:textId="26F9510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rules {</w:t>
      </w:r>
    </w:p>
    <w:p w:rsidR="5073C2C6" w:rsidP="5BFB5B9C" w:rsidRDefault="5073C2C6" w14:paraId="0739EA20" w14:textId="02C33EC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"Internet Outgoing" 6392f35b-33e9-491a-956d-98a3a4c37461 {</w:t>
      </w:r>
    </w:p>
    <w:p w:rsidR="5073C2C6" w:rsidP="5BFB5B9C" w:rsidRDefault="5073C2C6" w14:paraId="6837A0F1" w14:textId="193E780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source-translation {</w:t>
      </w:r>
    </w:p>
    <w:p w:rsidR="5073C2C6" w:rsidP="5BFB5B9C" w:rsidRDefault="5073C2C6" w14:paraId="31CB95B5" w14:textId="082F0AA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dynamic-ip-and-port {</w:t>
      </w:r>
    </w:p>
    <w:p w:rsidR="5073C2C6" w:rsidP="5BFB5B9C" w:rsidRDefault="5073C2C6" w14:paraId="4CCF114E" w14:textId="4DE2B74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interface-address {</w:t>
      </w:r>
    </w:p>
    <w:p w:rsidR="5073C2C6" w:rsidP="5BFB5B9C" w:rsidRDefault="5073C2C6" w14:paraId="40BD331D" w14:textId="59E68DE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interface ethernet1/1;</w:t>
      </w:r>
    </w:p>
    <w:p w:rsidR="5073C2C6" w:rsidP="5BFB5B9C" w:rsidRDefault="5073C2C6" w14:paraId="5D9FACC4" w14:textId="2364E35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A28578A" w14:textId="1E1FA34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E823164" w14:textId="5074598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6BAEA53" w14:textId="4389031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to Untrust-L3;</w:t>
      </w:r>
    </w:p>
    <w:p w:rsidR="5073C2C6" w:rsidP="5BFB5B9C" w:rsidRDefault="5073C2C6" w14:paraId="330C75D3" w14:textId="24EE880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from Trust-L3;</w:t>
      </w:r>
    </w:p>
    <w:p w:rsidR="5073C2C6" w:rsidP="5BFB5B9C" w:rsidRDefault="5073C2C6" w14:paraId="52D79183" w14:textId="5C489F0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source any;</w:t>
      </w:r>
    </w:p>
    <w:p w:rsidR="5073C2C6" w:rsidP="5BFB5B9C" w:rsidRDefault="5073C2C6" w14:paraId="1A25C73C" w14:textId="260F0C5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destination any;</w:t>
      </w:r>
    </w:p>
    <w:p w:rsidR="5073C2C6" w:rsidP="5BFB5B9C" w:rsidRDefault="5073C2C6" w14:paraId="27D17D16" w14:textId="6E6A3B6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service any;</w:t>
      </w:r>
    </w:p>
    <w:p w:rsidR="5073C2C6" w:rsidP="5BFB5B9C" w:rsidRDefault="5073C2C6" w14:paraId="4116A484" w14:textId="10C5856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to-interface ethernet1/1;</w:t>
      </w:r>
    </w:p>
    <w:p w:rsidR="5073C2C6" w:rsidP="5BFB5B9C" w:rsidRDefault="5073C2C6" w14:paraId="4DD6981E" w14:textId="4D40AD5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4EE62D8" w14:textId="55197DD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"Global Protect" ca5ec87d-9ff6-485b-9824-9f8779c1ab5c {</w:t>
      </w:r>
    </w:p>
    <w:p w:rsidR="5073C2C6" w:rsidP="5BFB5B9C" w:rsidRDefault="5073C2C6" w14:paraId="42B3292C" w14:textId="0499051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source-translation {</w:t>
      </w:r>
    </w:p>
    <w:p w:rsidR="5073C2C6" w:rsidP="5BFB5B9C" w:rsidRDefault="5073C2C6" w14:paraId="5D1462C8" w14:textId="7A78F8E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dynamic-ip-and-port {</w:t>
      </w:r>
    </w:p>
    <w:p w:rsidR="5073C2C6" w:rsidP="5BFB5B9C" w:rsidRDefault="5073C2C6" w14:paraId="5EB86B15" w14:textId="2DDAE73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interface-address {</w:t>
      </w:r>
    </w:p>
    <w:p w:rsidR="5073C2C6" w:rsidP="5BFB5B9C" w:rsidRDefault="5073C2C6" w14:paraId="79254300" w14:textId="15D5AFE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interface ethernet1/1;</w:t>
      </w:r>
    </w:p>
    <w:p w:rsidR="5073C2C6" w:rsidP="5BFB5B9C" w:rsidRDefault="5073C2C6" w14:paraId="712A7BAE" w14:textId="7AD40D1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12CE7F1B" w14:textId="68580D1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461A44F7" w14:textId="12420E7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D13E702" w14:textId="153A345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to Untrust-L3;</w:t>
      </w:r>
    </w:p>
    <w:p w:rsidR="5073C2C6" w:rsidP="5BFB5B9C" w:rsidRDefault="5073C2C6" w14:paraId="5F466BFD" w14:textId="26630A7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from GlobalProtect;</w:t>
      </w:r>
    </w:p>
    <w:p w:rsidR="5073C2C6" w:rsidP="5BFB5B9C" w:rsidRDefault="5073C2C6" w14:paraId="32C45BFF" w14:textId="5B033F0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source any;</w:t>
      </w:r>
    </w:p>
    <w:p w:rsidR="5073C2C6" w:rsidP="5BFB5B9C" w:rsidRDefault="5073C2C6" w14:paraId="6FC4DC51" w14:textId="4DE8731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destination any;</w:t>
      </w:r>
    </w:p>
    <w:p w:rsidR="5073C2C6" w:rsidP="5BFB5B9C" w:rsidRDefault="5073C2C6" w14:paraId="1E5DDCAD" w14:textId="3C2C948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service any;</w:t>
      </w:r>
    </w:p>
    <w:p w:rsidR="5073C2C6" w:rsidP="5BFB5B9C" w:rsidRDefault="5073C2C6" w14:paraId="6ADCA47D" w14:textId="6AE5F90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to-interface ethernet1/1;</w:t>
      </w:r>
    </w:p>
    <w:p w:rsidR="5073C2C6" w:rsidP="5BFB5B9C" w:rsidRDefault="5073C2C6" w14:paraId="0B9B8E07" w14:textId="2B3E72F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1639A3AB" w14:textId="5175E44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"GlobalProtect Internal" 5d949575-bd80-44fe-91fb-9dd66763607e {</w:t>
      </w:r>
    </w:p>
    <w:p w:rsidR="5073C2C6" w:rsidP="5BFB5B9C" w:rsidRDefault="5073C2C6" w14:paraId="45374948" w14:textId="3CB5B02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source-translation {</w:t>
      </w:r>
    </w:p>
    <w:p w:rsidR="5073C2C6" w:rsidP="5BFB5B9C" w:rsidRDefault="5073C2C6" w14:paraId="304C90B2" w14:textId="393F9B0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dynamic-ip-and-port {</w:t>
      </w:r>
    </w:p>
    <w:p w:rsidR="5073C2C6" w:rsidP="5BFB5B9C" w:rsidRDefault="5073C2C6" w14:paraId="0392AB10" w14:textId="16C1B4F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interface-address {</w:t>
      </w:r>
    </w:p>
    <w:p w:rsidR="5073C2C6" w:rsidP="5BFB5B9C" w:rsidRDefault="5073C2C6" w14:paraId="6AA6A859" w14:textId="3C26F02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ip 192.168.20.1/24;</w:t>
      </w:r>
    </w:p>
    <w:p w:rsidR="5073C2C6" w:rsidP="5BFB5B9C" w:rsidRDefault="5073C2C6" w14:paraId="3E13548A" w14:textId="66F7CE8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interface vlan.666;</w:t>
      </w:r>
    </w:p>
    <w:p w:rsidR="5073C2C6" w:rsidP="5BFB5B9C" w:rsidRDefault="5073C2C6" w14:paraId="02A3BFE9" w14:textId="0356416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17415BEC" w14:textId="0326C29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75A8AA8" w14:textId="4C78285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0D753FF" w14:textId="7FE0C37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to Trust-L3;</w:t>
      </w:r>
    </w:p>
    <w:p w:rsidR="5073C2C6" w:rsidP="5BFB5B9C" w:rsidRDefault="5073C2C6" w14:paraId="484B6FA7" w14:textId="75B6345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from GlobalProtect;</w:t>
      </w:r>
    </w:p>
    <w:p w:rsidR="5073C2C6" w:rsidP="5BFB5B9C" w:rsidRDefault="5073C2C6" w14:paraId="5AEADBC9" w14:textId="66F289F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source any;</w:t>
      </w:r>
    </w:p>
    <w:p w:rsidR="5073C2C6" w:rsidP="5BFB5B9C" w:rsidRDefault="5073C2C6" w14:paraId="3A015E6D" w14:textId="1996148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destination any;</w:t>
      </w:r>
    </w:p>
    <w:p w:rsidR="5073C2C6" w:rsidP="5BFB5B9C" w:rsidRDefault="5073C2C6" w14:paraId="04B0D822" w14:textId="709ED78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service any;</w:t>
      </w:r>
    </w:p>
    <w:p w:rsidR="5073C2C6" w:rsidP="5BFB5B9C" w:rsidRDefault="5073C2C6" w14:paraId="0B8A5684" w14:textId="431C291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description "Forwards GlobalProtect traffic to the management network.";</w:t>
      </w:r>
    </w:p>
    <w:p w:rsidR="5073C2C6" w:rsidP="5BFB5B9C" w:rsidRDefault="5073C2C6" w14:paraId="6A510C48" w14:textId="5B2A871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to-interface vlan.666;</w:t>
      </w:r>
    </w:p>
    <w:p w:rsidR="5073C2C6" w:rsidP="5BFB5B9C" w:rsidRDefault="5073C2C6" w14:paraId="14A13E87" w14:textId="6B69470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D7FF9FB" w14:textId="543360C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B53653F" w14:textId="2E34083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E20F677" w14:textId="01FEFDB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73490BD" w14:textId="6FA6605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profile-group {</w:t>
      </w:r>
    </w:p>
    <w:p w:rsidR="5073C2C6" w:rsidP="5BFB5B9C" w:rsidRDefault="5073C2C6" w14:paraId="56C10048" w14:textId="3A6AB5E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Internet {</w:t>
      </w:r>
    </w:p>
    <w:p w:rsidR="5073C2C6" w:rsidP="5BFB5B9C" w:rsidRDefault="5073C2C6" w14:paraId="68D14800" w14:textId="53C1BE4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virus default;</w:t>
      </w:r>
    </w:p>
    <w:p w:rsidR="5073C2C6" w:rsidP="5BFB5B9C" w:rsidRDefault="5073C2C6" w14:paraId="1147C459" w14:textId="0AFD808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spyware strict;</w:t>
      </w:r>
    </w:p>
    <w:p w:rsidR="5073C2C6" w:rsidP="5BFB5B9C" w:rsidRDefault="5073C2C6" w14:paraId="1311DAC9" w14:textId="4EB8614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vulnerability strict;</w:t>
      </w:r>
    </w:p>
    <w:p w:rsidR="5073C2C6" w:rsidP="5BFB5B9C" w:rsidRDefault="5073C2C6" w14:paraId="17A5CA28" w14:textId="72663C9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url-filtering default;</w:t>
      </w:r>
    </w:p>
    <w:p w:rsidR="5073C2C6" w:rsidP="5BFB5B9C" w:rsidRDefault="5073C2C6" w14:paraId="1D0C167F" w14:textId="6F38C0C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2D173B6" w14:textId="4811982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4191A2DD" w14:textId="2F1A594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import {</w:t>
      </w:r>
    </w:p>
    <w:p w:rsidR="5073C2C6" w:rsidP="5BFB5B9C" w:rsidRDefault="5073C2C6" w14:paraId="74CF8731" w14:textId="3BFDC68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network {</w:t>
      </w:r>
    </w:p>
    <w:p w:rsidR="5073C2C6" w:rsidP="5BFB5B9C" w:rsidRDefault="5073C2C6" w14:paraId="5DAF4ECD" w14:textId="7A643FF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interface [ ethernet1/1 ethernet1/2 ethernet1/3 ethernet1/4 ethernet1/5 ethernet1/6 ethernet1/7 vlan vlan.666 tunnel.666];</w:t>
      </w:r>
    </w:p>
    <w:p w:rsidR="5073C2C6" w:rsidP="5BFB5B9C" w:rsidRDefault="5073C2C6" w14:paraId="42CC9EDA" w14:textId="198786F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D68FDD2" w14:textId="3EE7190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1BF44B8B" w14:textId="6030521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global-protect {</w:t>
      </w:r>
    </w:p>
    <w:p w:rsidR="5073C2C6" w:rsidP="5BFB5B9C" w:rsidRDefault="5073C2C6" w14:paraId="13F51C5A" w14:textId="23EBC9A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global-protect-portal {</w:t>
      </w:r>
    </w:p>
    <w:p w:rsidR="5073C2C6" w:rsidP="5BFB5B9C" w:rsidRDefault="5073C2C6" w14:paraId="4C29A35A" w14:textId="20994CB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GP-Portal {</w:t>
      </w:r>
    </w:p>
    <w:p w:rsidR="5073C2C6" w:rsidP="5BFB5B9C" w:rsidRDefault="5073C2C6" w14:paraId="78E3D967" w14:textId="042A7FA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portal-config {</w:t>
      </w:r>
    </w:p>
    <w:p w:rsidR="5073C2C6" w:rsidP="5BFB5B9C" w:rsidRDefault="5073C2C6" w14:paraId="4D070C59" w14:textId="6E87261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local-address {</w:t>
      </w:r>
    </w:p>
    <w:p w:rsidR="5073C2C6" w:rsidP="5BFB5B9C" w:rsidRDefault="5073C2C6" w14:paraId="1F0FA452" w14:textId="4D2068B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interface ethernet1/1;</w:t>
      </w:r>
    </w:p>
    <w:p w:rsidR="5073C2C6" w:rsidP="5BFB5B9C" w:rsidRDefault="5073C2C6" w14:paraId="1F82F7A8" w14:textId="6D93CD0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ip;</w:t>
      </w:r>
    </w:p>
    <w:p w:rsidR="5073C2C6" w:rsidP="5BFB5B9C" w:rsidRDefault="5073C2C6" w14:paraId="1BCA5DC6" w14:textId="29C64DF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9C7A564" w14:textId="3D0A62B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custom-login-page factory-default;</w:t>
      </w:r>
    </w:p>
    <w:p w:rsidR="5073C2C6" w:rsidP="5BFB5B9C" w:rsidRDefault="5073C2C6" w14:paraId="48784411" w14:textId="7CD4F5D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custom-home-page factory-default;</w:t>
      </w:r>
    </w:p>
    <w:p w:rsidR="5073C2C6" w:rsidP="5BFB5B9C" w:rsidRDefault="5073C2C6" w14:paraId="2D0FFEF2" w14:textId="4E0ED9A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ssl-tls-service-profile "Global Protect";</w:t>
      </w:r>
    </w:p>
    <w:p w:rsidR="5073C2C6" w:rsidP="5BFB5B9C" w:rsidRDefault="5073C2C6" w14:paraId="6DBA2CB2" w14:textId="2E51B49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custom-help-page factory-default;</w:t>
      </w:r>
    </w:p>
    <w:p w:rsidR="5073C2C6" w:rsidP="5BFB5B9C" w:rsidRDefault="5073C2C6" w14:paraId="15FA6324" w14:textId="0C3492A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certificate-profile GlobalProtect;</w:t>
      </w:r>
    </w:p>
    <w:p w:rsidR="5073C2C6" w:rsidP="5BFB5B9C" w:rsidRDefault="5073C2C6" w14:paraId="1802CE59" w14:textId="5BCA35C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client-auth {</w:t>
      </w:r>
    </w:p>
    <w:p w:rsidR="5073C2C6" w:rsidP="5BFB5B9C" w:rsidRDefault="5073C2C6" w14:paraId="41EAEB49" w14:textId="127F1A1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"Portal Authentication" {</w:t>
      </w:r>
    </w:p>
    <w:p w:rsidR="5073C2C6" w:rsidP="5BFB5B9C" w:rsidRDefault="5073C2C6" w14:paraId="6D0D263A" w14:textId="6405BE1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user-credential-or-client-cert-required no;</w:t>
      </w:r>
    </w:p>
    <w:p w:rsidR="5073C2C6" w:rsidP="5BFB5B9C" w:rsidRDefault="5073C2C6" w14:paraId="07115013" w14:textId="53952F9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os Any;</w:t>
      </w:r>
    </w:p>
    <w:p w:rsidR="5073C2C6" w:rsidP="5BFB5B9C" w:rsidRDefault="5073C2C6" w14:paraId="45CECC03" w14:textId="302E4D6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authentication-profile "Local Database";</w:t>
      </w:r>
    </w:p>
    <w:p w:rsidR="5073C2C6" w:rsidP="5BFB5B9C" w:rsidRDefault="5073C2C6" w14:paraId="2DDBB8F4" w14:textId="1A5332B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authentication-message "Enter login credentials";</w:t>
      </w:r>
    </w:p>
    <w:p w:rsidR="5073C2C6" w:rsidP="5BFB5B9C" w:rsidRDefault="5073C2C6" w14:paraId="27604C7D" w14:textId="3B44349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auto-retrieve-passcode no;</w:t>
      </w:r>
    </w:p>
    <w:p w:rsidR="5073C2C6" w:rsidP="5BFB5B9C" w:rsidRDefault="5073C2C6" w14:paraId="7FEF06BB" w14:textId="6A7984A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username-label Username;</w:t>
      </w:r>
    </w:p>
    <w:p w:rsidR="5073C2C6" w:rsidP="5BFB5B9C" w:rsidRDefault="5073C2C6" w14:paraId="0F7410F2" w14:textId="0EB0796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password-label Password;</w:t>
      </w:r>
    </w:p>
    <w:p w:rsidR="5073C2C6" w:rsidP="5BFB5B9C" w:rsidRDefault="5073C2C6" w14:paraId="6434A781" w14:textId="75D6ABA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E63BCA6" w14:textId="313988F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4B92D228" w14:textId="4ED7ECA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27AB037" w14:textId="6F8952D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client-config {</w:t>
      </w:r>
    </w:p>
    <w:p w:rsidR="5073C2C6" w:rsidP="5BFB5B9C" w:rsidRDefault="5073C2C6" w14:paraId="762E98D3" w14:textId="5E5BED5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configs {</w:t>
      </w:r>
    </w:p>
    <w:p w:rsidR="5073C2C6" w:rsidP="5BFB5B9C" w:rsidRDefault="5073C2C6" w14:paraId="11894BD1" w14:textId="198D807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GP-Client {</w:t>
      </w:r>
    </w:p>
    <w:p w:rsidR="5073C2C6" w:rsidP="5BFB5B9C" w:rsidRDefault="5073C2C6" w14:paraId="0468B312" w14:textId="2A381D7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hip-collection {</w:t>
      </w:r>
    </w:p>
    <w:p w:rsidR="5073C2C6" w:rsidP="5BFB5B9C" w:rsidRDefault="5073C2C6" w14:paraId="21148AA6" w14:textId="7D13F16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max-wait-time 20;</w:t>
      </w:r>
    </w:p>
    <w:p w:rsidR="5073C2C6" w:rsidP="5BFB5B9C" w:rsidRDefault="5073C2C6" w14:paraId="3FCE85F4" w14:textId="6ED33F7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collect-hip-data yes;</w:t>
      </w:r>
    </w:p>
    <w:p w:rsidR="5073C2C6" w:rsidP="5BFB5B9C" w:rsidRDefault="5073C2C6" w14:paraId="07811CA5" w14:textId="3B6B7C3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3FD8053" w14:textId="718D285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gateways {</w:t>
      </w:r>
    </w:p>
    <w:p w:rsidR="5073C2C6" w:rsidP="5BFB5B9C" w:rsidRDefault="5073C2C6" w14:paraId="1A45594A" w14:textId="1B4582D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external {</w:t>
      </w:r>
    </w:p>
    <w:p w:rsidR="5073C2C6" w:rsidP="5BFB5B9C" w:rsidRDefault="5073C2C6" w14:paraId="5813A0FC" w14:textId="0B155A5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list {</w:t>
      </w:r>
    </w:p>
    <w:p w:rsidR="5073C2C6" w:rsidP="5BFB5B9C" w:rsidRDefault="5073C2C6" w14:paraId="058296FB" w14:textId="16198B9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Ext-GW {</w:t>
      </w:r>
    </w:p>
    <w:p w:rsidR="5073C2C6" w:rsidP="5BFB5B9C" w:rsidRDefault="5073C2C6" w14:paraId="28A025DC" w14:textId="19D705B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ip {</w:t>
      </w:r>
    </w:p>
    <w:p w:rsidR="5073C2C6" w:rsidP="5BFB5B9C" w:rsidRDefault="5073C2C6" w14:paraId="771F7635" w14:textId="516B505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ipv4 192.168.40.164;</w:t>
      </w:r>
    </w:p>
    <w:p w:rsidR="5073C2C6" w:rsidP="5BFB5B9C" w:rsidRDefault="5073C2C6" w14:paraId="2828F261" w14:textId="5691F46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4F088DE9" w14:textId="1F220F7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priority-rule {</w:t>
      </w:r>
    </w:p>
    <w:p w:rsidR="5073C2C6" w:rsidP="5BFB5B9C" w:rsidRDefault="5073C2C6" w14:paraId="7503774A" w14:textId="3C92EA7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Any {</w:t>
      </w:r>
    </w:p>
    <w:p w:rsidR="5073C2C6" w:rsidP="5BFB5B9C" w:rsidRDefault="5073C2C6" w14:paraId="472E840F" w14:textId="3A7654E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priority 1;</w:t>
      </w:r>
    </w:p>
    <w:p w:rsidR="5073C2C6" w:rsidP="5BFB5B9C" w:rsidRDefault="5073C2C6" w14:paraId="3766C5D6" w14:textId="0817461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E5D403B" w14:textId="7AAF73B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A20BBD5" w14:textId="39C1497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manual no;</w:t>
      </w:r>
    </w:p>
    <w:p w:rsidR="5073C2C6" w:rsidP="5BFB5B9C" w:rsidRDefault="5073C2C6" w14:paraId="4DA22C48" w14:textId="4689AB9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2A30D34" w14:textId="32A5C28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0EFCC7E" w14:textId="23C6551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cutoff-time 5;</w:t>
      </w:r>
    </w:p>
    <w:p w:rsidR="5073C2C6" w:rsidP="5BFB5B9C" w:rsidRDefault="5073C2C6" w14:paraId="3A6DBEB4" w14:textId="71B245D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B476A4F" w14:textId="78C6744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44678252" w14:textId="5E5F30F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authentication-override {</w:t>
      </w:r>
    </w:p>
    <w:p w:rsidR="5073C2C6" w:rsidP="5BFB5B9C" w:rsidRDefault="5073C2C6" w14:paraId="510785D3" w14:textId="6CF66AA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accept-cookie {</w:t>
      </w:r>
    </w:p>
    <w:p w:rsidR="5073C2C6" w:rsidP="5BFB5B9C" w:rsidRDefault="5073C2C6" w14:paraId="0012C592" w14:textId="6C4FD8E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cookie-lifetime {</w:t>
      </w:r>
    </w:p>
    <w:p w:rsidR="5073C2C6" w:rsidP="5BFB5B9C" w:rsidRDefault="5073C2C6" w14:paraId="325DE53C" w14:textId="306E614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lifetime-in-hours 24;</w:t>
      </w:r>
    </w:p>
    <w:p w:rsidR="5073C2C6" w:rsidP="5BFB5B9C" w:rsidRDefault="5073C2C6" w14:paraId="31E9E5DA" w14:textId="1904FA4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6CD3344" w14:textId="502CC81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638A1F1" w14:textId="6E8144C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cookie-encrypt-decrypt-cert RootCA;</w:t>
      </w:r>
    </w:p>
    <w:p w:rsidR="5073C2C6" w:rsidP="5BFB5B9C" w:rsidRDefault="5073C2C6" w14:paraId="59806BD5" w14:textId="393D24B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generate-cookie yes;</w:t>
      </w:r>
    </w:p>
    <w:p w:rsidR="5073C2C6" w:rsidP="5BFB5B9C" w:rsidRDefault="5073C2C6" w14:paraId="04ADE054" w14:textId="3D6B934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2D25D10" w14:textId="7C61DDF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agent-ui {</w:t>
      </w:r>
    </w:p>
    <w:p w:rsidR="5073C2C6" w:rsidP="5BFB5B9C" w:rsidRDefault="5073C2C6" w14:paraId="799CD736" w14:textId="72A6C5A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welcome-page {</w:t>
      </w:r>
    </w:p>
    <w:p w:rsidR="5073C2C6" w:rsidP="5BFB5B9C" w:rsidRDefault="5073C2C6" w14:paraId="28A45E28" w14:textId="7B47F13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page factory-default;</w:t>
      </w:r>
    </w:p>
    <w:p w:rsidR="5073C2C6" w:rsidP="5BFB5B9C" w:rsidRDefault="5073C2C6" w14:paraId="22583145" w14:textId="39FCE98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C256F6B" w14:textId="05A9AAD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max-agent-user-overrides 0;</w:t>
      </w:r>
    </w:p>
    <w:p w:rsidR="5073C2C6" w:rsidP="5BFB5B9C" w:rsidRDefault="5073C2C6" w14:paraId="101873FE" w14:textId="31686F3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agent-user-override-timeout 0;</w:t>
      </w:r>
    </w:p>
    <w:p w:rsidR="5073C2C6" w:rsidP="5BFB5B9C" w:rsidRDefault="5073C2C6" w14:paraId="51E645A4" w14:textId="62ED2EA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5B031E7" w14:textId="30100DB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client-certificate {</w:t>
      </w:r>
    </w:p>
    <w:p w:rsidR="5073C2C6" w:rsidP="5BFB5B9C" w:rsidRDefault="5073C2C6" w14:paraId="4A2464DB" w14:textId="662D5BC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local GP-VPN-Client;</w:t>
      </w:r>
    </w:p>
    <w:p w:rsidR="5073C2C6" w:rsidP="5BFB5B9C" w:rsidRDefault="5073C2C6" w14:paraId="51E9C52A" w14:textId="0F640EA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4732C0AA" w14:textId="666ACB6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source-user any;</w:t>
      </w:r>
    </w:p>
    <w:p w:rsidR="5073C2C6" w:rsidP="5BFB5B9C" w:rsidRDefault="5073C2C6" w14:paraId="45EB97EC" w14:textId="2D50D0F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os any;</w:t>
      </w:r>
    </w:p>
    <w:p w:rsidR="5073C2C6" w:rsidP="5BFB5B9C" w:rsidRDefault="5073C2C6" w14:paraId="2A4A2CCC" w14:textId="4B03153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gp-app-config {</w:t>
      </w:r>
    </w:p>
    <w:p w:rsidR="5073C2C6" w:rsidP="5BFB5B9C" w:rsidRDefault="5073C2C6" w14:paraId="114A1B30" w14:textId="593E8A9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config {</w:t>
      </w:r>
    </w:p>
    <w:p w:rsidR="5073C2C6" w:rsidP="5BFB5B9C" w:rsidRDefault="5073C2C6" w14:paraId="0A81B9E2" w14:textId="2699046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connect-method {</w:t>
      </w:r>
    </w:p>
    <w:p w:rsidR="5073C2C6" w:rsidP="5BFB5B9C" w:rsidRDefault="5073C2C6" w14:paraId="2392E825" w14:textId="32978F0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on-demand;</w:t>
      </w:r>
    </w:p>
    <w:p w:rsidR="5073C2C6" w:rsidP="5BFB5B9C" w:rsidRDefault="5073C2C6" w14:paraId="7FEE90B3" w14:textId="275A1F2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58E879F" w14:textId="09E2107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refresh-config-interval {</w:t>
      </w:r>
    </w:p>
    <w:p w:rsidR="5073C2C6" w:rsidP="5BFB5B9C" w:rsidRDefault="5073C2C6" w14:paraId="3224D800" w14:textId="29D2C3D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24;</w:t>
      </w:r>
    </w:p>
    <w:p w:rsidR="5073C2C6" w:rsidP="5BFB5B9C" w:rsidRDefault="5073C2C6" w14:paraId="0DF8399D" w14:textId="68277B4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11647D3" w14:textId="00E1233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agent-user-override {</w:t>
      </w:r>
    </w:p>
    <w:p w:rsidR="5073C2C6" w:rsidP="5BFB5B9C" w:rsidRDefault="5073C2C6" w14:paraId="6ABDD6BD" w14:textId="1561173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allowed;</w:t>
      </w:r>
    </w:p>
    <w:p w:rsidR="5073C2C6" w:rsidP="5BFB5B9C" w:rsidRDefault="5073C2C6" w14:paraId="00855029" w14:textId="146DF71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A97F4EA" w14:textId="30B1201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uninstall {</w:t>
      </w:r>
    </w:p>
    <w:p w:rsidR="5073C2C6" w:rsidP="5BFB5B9C" w:rsidRDefault="5073C2C6" w14:paraId="61762B25" w14:textId="3FA6F81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allowed;</w:t>
      </w:r>
    </w:p>
    <w:p w:rsidR="5073C2C6" w:rsidP="5BFB5B9C" w:rsidRDefault="5073C2C6" w14:paraId="79B8C3E4" w14:textId="23DD941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219D56D" w14:textId="711106C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client-upgrade {</w:t>
      </w:r>
    </w:p>
    <w:p w:rsidR="5073C2C6" w:rsidP="5BFB5B9C" w:rsidRDefault="5073C2C6" w14:paraId="06D6C792" w14:textId="16BC153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prompt;</w:t>
      </w:r>
    </w:p>
    <w:p w:rsidR="5073C2C6" w:rsidP="5BFB5B9C" w:rsidRDefault="5073C2C6" w14:paraId="4E678506" w14:textId="25E0F35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27BCC49" w14:textId="7C91746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enable-signout {</w:t>
      </w:r>
    </w:p>
    <w:p w:rsidR="5073C2C6" w:rsidP="5BFB5B9C" w:rsidRDefault="5073C2C6" w14:paraId="474D6B3B" w14:textId="2050328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yes;</w:t>
      </w:r>
    </w:p>
    <w:p w:rsidR="5073C2C6" w:rsidP="5BFB5B9C" w:rsidRDefault="5073C2C6" w14:paraId="5C22BC04" w14:textId="240F145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5A62209" w14:textId="72C39D9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use-sso {</w:t>
      </w:r>
    </w:p>
    <w:p w:rsidR="5073C2C6" w:rsidP="5BFB5B9C" w:rsidRDefault="5073C2C6" w14:paraId="01447986" w14:textId="2043873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yes;</w:t>
      </w:r>
    </w:p>
    <w:p w:rsidR="5073C2C6" w:rsidP="5BFB5B9C" w:rsidRDefault="5073C2C6" w14:paraId="506D0456" w14:textId="4E27BE5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C598E25" w14:textId="18B7E2E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use-sso-pin {</w:t>
      </w:r>
    </w:p>
    <w:p w:rsidR="5073C2C6" w:rsidP="5BFB5B9C" w:rsidRDefault="5073C2C6" w14:paraId="7E4C5873" w14:textId="4FEAA9E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no;</w:t>
      </w:r>
    </w:p>
    <w:p w:rsidR="5073C2C6" w:rsidP="5BFB5B9C" w:rsidRDefault="5073C2C6" w14:paraId="58986530" w14:textId="48D8174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47C8472D" w14:textId="15353B6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use-sso-macos {</w:t>
      </w:r>
    </w:p>
    <w:p w:rsidR="5073C2C6" w:rsidP="5BFB5B9C" w:rsidRDefault="5073C2C6" w14:paraId="7458531B" w14:textId="62BF7F2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no;</w:t>
      </w:r>
    </w:p>
    <w:p w:rsidR="5073C2C6" w:rsidP="5BFB5B9C" w:rsidRDefault="5073C2C6" w14:paraId="221AD783" w14:textId="1B237CF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4CC4A715" w14:textId="068B429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logout-remove-sso {</w:t>
      </w:r>
    </w:p>
    <w:p w:rsidR="5073C2C6" w:rsidP="5BFB5B9C" w:rsidRDefault="5073C2C6" w14:paraId="41793CE1" w14:textId="0A9F311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yes;</w:t>
      </w:r>
    </w:p>
    <w:p w:rsidR="5073C2C6" w:rsidP="5BFB5B9C" w:rsidRDefault="5073C2C6" w14:paraId="61E54266" w14:textId="4DD0D8D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16654F6E" w14:textId="19AE3E0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krb-auth-fail-fallback {</w:t>
      </w:r>
    </w:p>
    <w:p w:rsidR="5073C2C6" w:rsidP="5BFB5B9C" w:rsidRDefault="5073C2C6" w14:paraId="3ABA7C45" w14:textId="7F31E31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yes;</w:t>
      </w:r>
    </w:p>
    <w:p w:rsidR="5073C2C6" w:rsidP="5BFB5B9C" w:rsidRDefault="5073C2C6" w14:paraId="560E9B9F" w14:textId="6F09E25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AA6D2CB" w14:textId="75A61EA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default-browser {</w:t>
      </w:r>
    </w:p>
    <w:p w:rsidR="5073C2C6" w:rsidP="5BFB5B9C" w:rsidRDefault="5073C2C6" w14:paraId="2504565C" w14:textId="3904F85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no;</w:t>
      </w:r>
    </w:p>
    <w:p w:rsidR="5073C2C6" w:rsidP="5BFB5B9C" w:rsidRDefault="5073C2C6" w14:paraId="287734F6" w14:textId="061B8AD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459E60EA" w14:textId="513A598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retry-tunnel {</w:t>
      </w:r>
    </w:p>
    <w:p w:rsidR="5073C2C6" w:rsidP="5BFB5B9C" w:rsidRDefault="5073C2C6" w14:paraId="33195A7B" w14:textId="4D84EDA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30;</w:t>
      </w:r>
    </w:p>
    <w:p w:rsidR="5073C2C6" w:rsidP="5BFB5B9C" w:rsidRDefault="5073C2C6" w14:paraId="5FE779AB" w14:textId="6C2E223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1EEB5D96" w14:textId="57779EA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retry-timeout {</w:t>
      </w:r>
    </w:p>
    <w:p w:rsidR="5073C2C6" w:rsidP="5BFB5B9C" w:rsidRDefault="5073C2C6" w14:paraId="763D3359" w14:textId="172FE35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5;</w:t>
      </w:r>
    </w:p>
    <w:p w:rsidR="5073C2C6" w:rsidP="5BFB5B9C" w:rsidRDefault="5073C2C6" w14:paraId="2102BE1C" w14:textId="4C6D3A9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A32FDD8" w14:textId="77768D4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traffic-enforcement {</w:t>
      </w:r>
    </w:p>
    <w:p w:rsidR="5073C2C6" w:rsidP="5BFB5B9C" w:rsidRDefault="5073C2C6" w14:paraId="07B8E614" w14:textId="5DAF1DF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no;</w:t>
      </w:r>
    </w:p>
    <w:p w:rsidR="5073C2C6" w:rsidP="5BFB5B9C" w:rsidRDefault="5073C2C6" w14:paraId="52978EFE" w14:textId="4CA7E8F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159AA73A" w14:textId="2A4FE28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enforce-globalprotect {</w:t>
      </w:r>
    </w:p>
    <w:p w:rsidR="5073C2C6" w:rsidP="5BFB5B9C" w:rsidRDefault="5073C2C6" w14:paraId="66DF38C2" w14:textId="5419EBD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no;</w:t>
      </w:r>
    </w:p>
    <w:p w:rsidR="5073C2C6" w:rsidP="5BFB5B9C" w:rsidRDefault="5073C2C6" w14:paraId="067CEC62" w14:textId="055E60A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CC35A16" w14:textId="19908DD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captive-portal-exception-timeout {</w:t>
      </w:r>
    </w:p>
    <w:p w:rsidR="5073C2C6" w:rsidP="5BFB5B9C" w:rsidRDefault="5073C2C6" w14:paraId="65E45547" w14:textId="5CAABDC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0;</w:t>
      </w:r>
    </w:p>
    <w:p w:rsidR="5073C2C6" w:rsidP="5BFB5B9C" w:rsidRDefault="5073C2C6" w14:paraId="4F0AE459" w14:textId="038D8D1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C64F029" w14:textId="4270D82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traffic-blocking-notification-delay {</w:t>
      </w:r>
    </w:p>
    <w:p w:rsidR="5073C2C6" w:rsidP="5BFB5B9C" w:rsidRDefault="5073C2C6" w14:paraId="084CD7D5" w14:textId="7FC5C0F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15;</w:t>
      </w:r>
    </w:p>
    <w:p w:rsidR="5073C2C6" w:rsidP="5BFB5B9C" w:rsidRDefault="5073C2C6" w14:paraId="34D34DA6" w14:textId="227FDC4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0852040" w14:textId="46BFB00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display-traffic-blocking-notification-msg {</w:t>
      </w:r>
    </w:p>
    <w:p w:rsidR="5073C2C6" w:rsidP="5BFB5B9C" w:rsidRDefault="5073C2C6" w14:paraId="34CA1DC1" w14:textId="6EC05BA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yes;</w:t>
      </w:r>
    </w:p>
    <w:p w:rsidR="5073C2C6" w:rsidP="5BFB5B9C" w:rsidRDefault="5073C2C6" w14:paraId="70A8D73A" w14:textId="175D08E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79356A8" w14:textId="1852CED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traffic-blocking-notification-msg {</w:t>
      </w:r>
    </w:p>
    <w:p w:rsidR="5073C2C6" w:rsidP="5BFB5B9C" w:rsidRDefault="5073C2C6" w14:paraId="3316C5E1" w14:textId="17D0DBD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"&lt;div style="font-family:'Helvetica Neue';"&gt;&lt;h1 style="color:red;text-align:center; margin: 0; font-size: 30px;"&gt;Notice&lt;/h1&gt;&lt;p style="margin: 0;font-size: 15px; line-height: 1.2em;"&gt;To access the network, you must first connect to GlobalProtect.&lt;/p&gt;&lt;/div&gt;";</w:t>
      </w:r>
    </w:p>
    <w:p w:rsidR="5073C2C6" w:rsidP="5BFB5B9C" w:rsidRDefault="5073C2C6" w14:paraId="2CA4C6E7" w14:textId="1C1EBAE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FEB20BE" w14:textId="24B2D00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allow-traffic-blocking-notification-dismissal {</w:t>
      </w:r>
    </w:p>
    <w:p w:rsidR="5073C2C6" w:rsidP="5BFB5B9C" w:rsidRDefault="5073C2C6" w14:paraId="59AD8795" w14:textId="15BD789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yes;</w:t>
      </w:r>
    </w:p>
    <w:p w:rsidR="5073C2C6" w:rsidP="5BFB5B9C" w:rsidRDefault="5073C2C6" w14:paraId="06855B8C" w14:textId="4B0B8A9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CCFC620" w14:textId="263AB3F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display-captive-portal-detection-msg {</w:t>
      </w:r>
    </w:p>
    <w:p w:rsidR="5073C2C6" w:rsidP="5BFB5B9C" w:rsidRDefault="5073C2C6" w14:paraId="42079B7E" w14:textId="19C7EE6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no;</w:t>
      </w:r>
    </w:p>
    <w:p w:rsidR="5073C2C6" w:rsidP="5BFB5B9C" w:rsidRDefault="5073C2C6" w14:paraId="2E4C18DB" w14:textId="1E68CFD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101D8F9" w14:textId="18AAC69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captive-portal-detection-msg {</w:t>
      </w:r>
    </w:p>
    <w:p w:rsidR="5073C2C6" w:rsidP="5BFB5B9C" w:rsidRDefault="5073C2C6" w14:paraId="41073906" w14:textId="2FC5F7F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Protect has temporarily permitted network access for you to connect to the Internet. Follow instructions from your internet provider.&lt;/p&gt;&lt;p style="margin: 0; font-size: 15px; line-height: 1.2em;"&gt;If you let the connection time out, open GlobalProtect and click Connect to try again.&lt;/p&gt;&lt;/div&gt;";</w:t>
      </w:r>
    </w:p>
    <w:p w:rsidR="5073C2C6" w:rsidP="5BFB5B9C" w:rsidRDefault="5073C2C6" w14:paraId="4343BA0F" w14:textId="65A7429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1EFF024" w14:textId="04AFE12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captive-portal-notification-delay {</w:t>
      </w:r>
    </w:p>
    <w:p w:rsidR="5073C2C6" w:rsidP="5BFB5B9C" w:rsidRDefault="5073C2C6" w14:paraId="4159B421" w14:textId="4343156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5;</w:t>
      </w:r>
    </w:p>
    <w:p w:rsidR="5073C2C6" w:rsidP="5BFB5B9C" w:rsidRDefault="5073C2C6" w14:paraId="00BD35C9" w14:textId="1C013F7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2AACCFC" w14:textId="7FE4CFD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certificate-store-lookup {</w:t>
      </w:r>
    </w:p>
    <w:p w:rsidR="5073C2C6" w:rsidP="5BFB5B9C" w:rsidRDefault="5073C2C6" w14:paraId="32456806" w14:textId="77273E4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user-and-machine;</w:t>
      </w:r>
    </w:p>
    <w:p w:rsidR="5073C2C6" w:rsidP="5BFB5B9C" w:rsidRDefault="5073C2C6" w14:paraId="31AEE8BD" w14:textId="566ABC9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679D53C" w14:textId="7A88CBE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scep-certificate-renewal-period {</w:t>
      </w:r>
    </w:p>
    <w:p w:rsidR="5073C2C6" w:rsidP="5BFB5B9C" w:rsidRDefault="5073C2C6" w14:paraId="07EE398C" w14:textId="35CBB39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7;</w:t>
      </w:r>
    </w:p>
    <w:p w:rsidR="5073C2C6" w:rsidP="5BFB5B9C" w:rsidRDefault="5073C2C6" w14:paraId="475154F4" w14:textId="4B65BD5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17E44473" w14:textId="583D734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retain-connection-smartcard-removal {</w:t>
      </w:r>
    </w:p>
    <w:p w:rsidR="5073C2C6" w:rsidP="5BFB5B9C" w:rsidRDefault="5073C2C6" w14:paraId="7ACF18C9" w14:textId="5AC9215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yes;</w:t>
      </w:r>
    </w:p>
    <w:p w:rsidR="5073C2C6" w:rsidP="5BFB5B9C" w:rsidRDefault="5073C2C6" w14:paraId="3D298DDA" w14:textId="351C01E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BEA26E1" w14:textId="15E7F6D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enable-advanced-view {</w:t>
      </w:r>
    </w:p>
    <w:p w:rsidR="5073C2C6" w:rsidP="5BFB5B9C" w:rsidRDefault="5073C2C6" w14:paraId="067B5984" w14:textId="640FAB7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yes;</w:t>
      </w:r>
    </w:p>
    <w:p w:rsidR="5073C2C6" w:rsidP="5BFB5B9C" w:rsidRDefault="5073C2C6" w14:paraId="1A68F03F" w14:textId="33B1902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E076C27" w14:textId="38CA938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enable-do-not-display-this-welcome-page-again {</w:t>
      </w:r>
    </w:p>
    <w:p w:rsidR="5073C2C6" w:rsidP="5BFB5B9C" w:rsidRDefault="5073C2C6" w14:paraId="370656FB" w14:textId="00E14BD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yes;</w:t>
      </w:r>
    </w:p>
    <w:p w:rsidR="5073C2C6" w:rsidP="5BFB5B9C" w:rsidRDefault="5073C2C6" w14:paraId="38AAD6E6" w14:textId="1DDFA35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9195D7E" w14:textId="2664B61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user-accept-terms-before-creating-tunnel {</w:t>
      </w:r>
    </w:p>
    <w:p w:rsidR="5073C2C6" w:rsidP="5BFB5B9C" w:rsidRDefault="5073C2C6" w14:paraId="571909CC" w14:textId="4FEA3CC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no;</w:t>
      </w:r>
    </w:p>
    <w:p w:rsidR="5073C2C6" w:rsidP="5BFB5B9C" w:rsidRDefault="5073C2C6" w14:paraId="066D2944" w14:textId="18C9B60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15FD18D" w14:textId="5818447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rediscover-network {</w:t>
      </w:r>
    </w:p>
    <w:p w:rsidR="5073C2C6" w:rsidP="5BFB5B9C" w:rsidRDefault="5073C2C6" w14:paraId="46518DB7" w14:textId="20ED1AE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yes;</w:t>
      </w:r>
    </w:p>
    <w:p w:rsidR="5073C2C6" w:rsidP="5BFB5B9C" w:rsidRDefault="5073C2C6" w14:paraId="6F955F8A" w14:textId="200F4AF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22AB9B6" w14:textId="12A409F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resubmit-host-info {</w:t>
      </w:r>
    </w:p>
    <w:p w:rsidR="5073C2C6" w:rsidP="5BFB5B9C" w:rsidRDefault="5073C2C6" w14:paraId="1310FFA2" w14:textId="6623D28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yes;</w:t>
      </w:r>
    </w:p>
    <w:p w:rsidR="5073C2C6" w:rsidP="5BFB5B9C" w:rsidRDefault="5073C2C6" w14:paraId="1E313429" w14:textId="7155899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0E9F472" w14:textId="6471F3B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can-change-portal {</w:t>
      </w:r>
    </w:p>
    <w:p w:rsidR="5073C2C6" w:rsidP="5BFB5B9C" w:rsidRDefault="5073C2C6" w14:paraId="0E1B5A58" w14:textId="4676651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yes;</w:t>
      </w:r>
    </w:p>
    <w:p w:rsidR="5073C2C6" w:rsidP="5BFB5B9C" w:rsidRDefault="5073C2C6" w14:paraId="064DB6CB" w14:textId="1134E1B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A14AE82" w14:textId="63CF218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can-continue-if-portal-cert-invalid {</w:t>
      </w:r>
    </w:p>
    <w:p w:rsidR="5073C2C6" w:rsidP="5BFB5B9C" w:rsidRDefault="5073C2C6" w14:paraId="7C759A23" w14:textId="3DBBD41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no;</w:t>
      </w:r>
    </w:p>
    <w:p w:rsidR="5073C2C6" w:rsidP="5BFB5B9C" w:rsidRDefault="5073C2C6" w14:paraId="2CB9616E" w14:textId="1917366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DED3645" w14:textId="65583FD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show-agent-icon {</w:t>
      </w:r>
    </w:p>
    <w:p w:rsidR="5073C2C6" w:rsidP="5BFB5B9C" w:rsidRDefault="5073C2C6" w14:paraId="042EAE20" w14:textId="6A822D4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yes;</w:t>
      </w:r>
    </w:p>
    <w:p w:rsidR="5073C2C6" w:rsidP="5BFB5B9C" w:rsidRDefault="5073C2C6" w14:paraId="4A1FDE0D" w14:textId="23E7B99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26E5EEA" w14:textId="358DF09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user-switch-tunnel-rename-timeout {</w:t>
      </w:r>
    </w:p>
    <w:p w:rsidR="5073C2C6" w:rsidP="5BFB5B9C" w:rsidRDefault="5073C2C6" w14:paraId="1A70A9DA" w14:textId="6097DF1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0;</w:t>
      </w:r>
    </w:p>
    <w:p w:rsidR="5073C2C6" w:rsidP="5BFB5B9C" w:rsidRDefault="5073C2C6" w14:paraId="2512E37F" w14:textId="4719593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5D04CDE" w14:textId="082D3DB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pre-logon-tunnel-rename-timeout {</w:t>
      </w:r>
    </w:p>
    <w:p w:rsidR="5073C2C6" w:rsidP="5BFB5B9C" w:rsidRDefault="5073C2C6" w14:paraId="46A8F3CE" w14:textId="36DBD67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-1;</w:t>
      </w:r>
    </w:p>
    <w:p w:rsidR="5073C2C6" w:rsidP="5BFB5B9C" w:rsidRDefault="5073C2C6" w14:paraId="64581CA0" w14:textId="0483867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0DB51CC" w14:textId="093BFD5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preserve-tunnel-upon-user-logoff-timeout {</w:t>
      </w:r>
    </w:p>
    <w:p w:rsidR="5073C2C6" w:rsidP="5BFB5B9C" w:rsidRDefault="5073C2C6" w14:paraId="3C09EB1C" w14:textId="1F10793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0;</w:t>
      </w:r>
    </w:p>
    <w:p w:rsidR="5073C2C6" w:rsidP="5BFB5B9C" w:rsidRDefault="5073C2C6" w14:paraId="76A79376" w14:textId="69BD416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49C5B085" w14:textId="37EDF7B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ipsec-failover-ssl {</w:t>
      </w:r>
    </w:p>
    <w:p w:rsidR="5073C2C6" w:rsidP="5BFB5B9C" w:rsidRDefault="5073C2C6" w14:paraId="5B5F727C" w14:textId="45485C4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0;</w:t>
      </w:r>
    </w:p>
    <w:p w:rsidR="5073C2C6" w:rsidP="5BFB5B9C" w:rsidRDefault="5073C2C6" w14:paraId="71616978" w14:textId="3A1E1AD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11A24E8" w14:textId="611646F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display-tunnel-fallback-notification {</w:t>
      </w:r>
    </w:p>
    <w:p w:rsidR="5073C2C6" w:rsidP="5BFB5B9C" w:rsidRDefault="5073C2C6" w14:paraId="0BE8449B" w14:textId="6F7BA63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yes;</w:t>
      </w:r>
    </w:p>
    <w:p w:rsidR="5073C2C6" w:rsidP="5BFB5B9C" w:rsidRDefault="5073C2C6" w14:paraId="39CA3FB8" w14:textId="03230EB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162502F0" w14:textId="262E9F7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ssl-only-selection {</w:t>
      </w:r>
    </w:p>
    <w:p w:rsidR="5073C2C6" w:rsidP="5BFB5B9C" w:rsidRDefault="5073C2C6" w14:paraId="3C4ACD99" w14:textId="35F3239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0;</w:t>
      </w:r>
    </w:p>
    <w:p w:rsidR="5073C2C6" w:rsidP="5BFB5B9C" w:rsidRDefault="5073C2C6" w14:paraId="5DDFED88" w14:textId="1D6A570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5624BB1" w14:textId="3A45ECA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tunnel-mtu {</w:t>
      </w:r>
    </w:p>
    <w:p w:rsidR="5073C2C6" w:rsidP="5BFB5B9C" w:rsidRDefault="5073C2C6" w14:paraId="7156C524" w14:textId="664165C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1400;</w:t>
      </w:r>
    </w:p>
    <w:p w:rsidR="5073C2C6" w:rsidP="5BFB5B9C" w:rsidRDefault="5073C2C6" w14:paraId="019F2C12" w14:textId="04A95D0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F0F25A6" w14:textId="085ECFA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max-internal-gateway-connection-attempts {</w:t>
      </w:r>
    </w:p>
    <w:p w:rsidR="5073C2C6" w:rsidP="5BFB5B9C" w:rsidRDefault="5073C2C6" w14:paraId="138EAB9C" w14:textId="751F34E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0;</w:t>
      </w:r>
    </w:p>
    <w:p w:rsidR="5073C2C6" w:rsidP="5BFB5B9C" w:rsidRDefault="5073C2C6" w14:paraId="765EF723" w14:textId="1FA5218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16667D63" w14:textId="1D7D4B3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adv-internal-host-detection {</w:t>
      </w:r>
    </w:p>
    <w:p w:rsidR="5073C2C6" w:rsidP="5BFB5B9C" w:rsidRDefault="5073C2C6" w14:paraId="60692261" w14:textId="6746D0B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no;</w:t>
      </w:r>
    </w:p>
    <w:p w:rsidR="5073C2C6" w:rsidP="5BFB5B9C" w:rsidRDefault="5073C2C6" w14:paraId="0683DADE" w14:textId="41CB2E3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C0025B9" w14:textId="551B3EB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portal-timeout {</w:t>
      </w:r>
    </w:p>
    <w:p w:rsidR="5073C2C6" w:rsidP="5BFB5B9C" w:rsidRDefault="5073C2C6" w14:paraId="1C7D3E75" w14:textId="50F9530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5;</w:t>
      </w:r>
    </w:p>
    <w:p w:rsidR="5073C2C6" w:rsidP="5BFB5B9C" w:rsidRDefault="5073C2C6" w14:paraId="32AB220A" w14:textId="0C0709A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65DDC85" w14:textId="0C62F97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connect-timeout {</w:t>
      </w:r>
    </w:p>
    <w:p w:rsidR="5073C2C6" w:rsidP="5BFB5B9C" w:rsidRDefault="5073C2C6" w14:paraId="51B33D2A" w14:textId="117B29B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5;</w:t>
      </w:r>
    </w:p>
    <w:p w:rsidR="5073C2C6" w:rsidP="5BFB5B9C" w:rsidRDefault="5073C2C6" w14:paraId="5927B60B" w14:textId="665F3FA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37E0226" w14:textId="3F6F307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receive-timeout {</w:t>
      </w:r>
    </w:p>
    <w:p w:rsidR="5073C2C6" w:rsidP="5BFB5B9C" w:rsidRDefault="5073C2C6" w14:paraId="76824FBF" w14:textId="2854AEC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30;</w:t>
      </w:r>
    </w:p>
    <w:p w:rsidR="5073C2C6" w:rsidP="5BFB5B9C" w:rsidRDefault="5073C2C6" w14:paraId="4CE74314" w14:textId="5AEE650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7EC7A63" w14:textId="38A2A51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split-tunnel-option {</w:t>
      </w:r>
    </w:p>
    <w:p w:rsidR="5073C2C6" w:rsidP="5BFB5B9C" w:rsidRDefault="5073C2C6" w14:paraId="341A6E8B" w14:textId="5206416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network-traffic;</w:t>
      </w:r>
    </w:p>
    <w:p w:rsidR="5073C2C6" w:rsidP="5BFB5B9C" w:rsidRDefault="5073C2C6" w14:paraId="03A0E644" w14:textId="694F89C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019B391" w14:textId="71B9AEE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advanced-st-public-key {</w:t>
      </w:r>
    </w:p>
    <w:p w:rsidR="5073C2C6" w:rsidP="5BFB5B9C" w:rsidRDefault="5073C2C6" w14:paraId="2518F162" w14:textId="05BB43A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Empty;</w:t>
      </w:r>
    </w:p>
    <w:p w:rsidR="5073C2C6" w:rsidP="5BFB5B9C" w:rsidRDefault="5073C2C6" w14:paraId="64852FFB" w14:textId="06DB5C5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4D9CF02" w14:textId="5FB7C1E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enforce-dns {</w:t>
      </w:r>
    </w:p>
    <w:p w:rsidR="5073C2C6" w:rsidP="5BFB5B9C" w:rsidRDefault="5073C2C6" w14:paraId="462B94F4" w14:textId="4E2D40D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yes;</w:t>
      </w:r>
    </w:p>
    <w:p w:rsidR="5073C2C6" w:rsidP="5BFB5B9C" w:rsidRDefault="5073C2C6" w14:paraId="15F9F581" w14:textId="6DC0933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D057FB0" w14:textId="3EF2BB3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append-local-search-domain {</w:t>
      </w:r>
    </w:p>
    <w:p w:rsidR="5073C2C6" w:rsidP="5BFB5B9C" w:rsidRDefault="5073C2C6" w14:paraId="14C3A13D" w14:textId="00C12E2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no;</w:t>
      </w:r>
    </w:p>
    <w:p w:rsidR="5073C2C6" w:rsidP="5BFB5B9C" w:rsidRDefault="5073C2C6" w14:paraId="4809E7A3" w14:textId="7798D52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4E0A8E40" w14:textId="14E8CDB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flush-dns {</w:t>
      </w:r>
    </w:p>
    <w:p w:rsidR="5073C2C6" w:rsidP="5BFB5B9C" w:rsidRDefault="5073C2C6" w14:paraId="08DC3F0E" w14:textId="504D9C4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no;</w:t>
      </w:r>
    </w:p>
    <w:p w:rsidR="5073C2C6" w:rsidP="5BFB5B9C" w:rsidRDefault="5073C2C6" w14:paraId="57A0B4E4" w14:textId="7EB381B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7F19B98" w14:textId="0C87D95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agent-proxy-port {</w:t>
      </w:r>
    </w:p>
    <w:p w:rsidR="5073C2C6" w:rsidP="5BFB5B9C" w:rsidRDefault="5073C2C6" w14:paraId="49F4B0D1" w14:textId="177922D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9999;</w:t>
      </w:r>
    </w:p>
    <w:p w:rsidR="5073C2C6" w:rsidP="5BFB5B9C" w:rsidRDefault="5073C2C6" w14:paraId="33115C74" w14:textId="5DE3A86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432B71AE" w14:textId="6BC3AA8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agent-proxy-mode {</w:t>
      </w:r>
    </w:p>
    <w:p w:rsidR="5073C2C6" w:rsidP="5BFB5B9C" w:rsidRDefault="5073C2C6" w14:paraId="3680688E" w14:textId="47838FE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1;</w:t>
      </w:r>
    </w:p>
    <w:p w:rsidR="5073C2C6" w:rsidP="5BFB5B9C" w:rsidRDefault="5073C2C6" w14:paraId="18E22240" w14:textId="56FA589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62106EF" w14:textId="5B7011E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proxy-multiple-autodetect {</w:t>
      </w:r>
    </w:p>
    <w:p w:rsidR="5073C2C6" w:rsidP="5BFB5B9C" w:rsidRDefault="5073C2C6" w14:paraId="5A8BB73C" w14:textId="4EF1AC0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no;</w:t>
      </w:r>
    </w:p>
    <w:p w:rsidR="5073C2C6" w:rsidP="5BFB5B9C" w:rsidRDefault="5073C2C6" w14:paraId="4D6C21DB" w14:textId="2276D84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142CBEE" w14:textId="5AB66FE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use-proxy {</w:t>
      </w:r>
    </w:p>
    <w:p w:rsidR="5073C2C6" w:rsidP="5BFB5B9C" w:rsidRDefault="5073C2C6" w14:paraId="7C35AF0A" w14:textId="76FCD7B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yes;</w:t>
      </w:r>
    </w:p>
    <w:p w:rsidR="5073C2C6" w:rsidP="5BFB5B9C" w:rsidRDefault="5073C2C6" w14:paraId="7CB7487E" w14:textId="0F0223E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756C1CE" w14:textId="155D6F5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enable-hip-remediation {</w:t>
      </w:r>
    </w:p>
    <w:p w:rsidR="5073C2C6" w:rsidP="5BFB5B9C" w:rsidRDefault="5073C2C6" w14:paraId="53B6D9DD" w14:textId="529C930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0;</w:t>
      </w:r>
    </w:p>
    <w:p w:rsidR="5073C2C6" w:rsidP="5BFB5B9C" w:rsidRDefault="5073C2C6" w14:paraId="43A3A61B" w14:textId="1336A3F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9B2E50F" w14:textId="2D4461E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wsc-autodetect {</w:t>
      </w:r>
    </w:p>
    <w:p w:rsidR="5073C2C6" w:rsidP="5BFB5B9C" w:rsidRDefault="5073C2C6" w14:paraId="20849BCA" w14:textId="08945D9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yes;</w:t>
      </w:r>
    </w:p>
    <w:p w:rsidR="5073C2C6" w:rsidP="5BFB5B9C" w:rsidRDefault="5073C2C6" w14:paraId="38DD36A2" w14:textId="172F374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C9B2380" w14:textId="16C349A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mfa-enabled {</w:t>
      </w:r>
    </w:p>
    <w:p w:rsidR="5073C2C6" w:rsidP="5BFB5B9C" w:rsidRDefault="5073C2C6" w14:paraId="238F2AC8" w14:textId="3358378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no;</w:t>
      </w:r>
    </w:p>
    <w:p w:rsidR="5073C2C6" w:rsidP="5BFB5B9C" w:rsidRDefault="5073C2C6" w14:paraId="51F10381" w14:textId="41C9A03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D4DAED6" w14:textId="3F663B0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mfa-listening-port {</w:t>
      </w:r>
    </w:p>
    <w:p w:rsidR="5073C2C6" w:rsidP="5BFB5B9C" w:rsidRDefault="5073C2C6" w14:paraId="48E3D9C6" w14:textId="3FFC50C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4501;</w:t>
      </w:r>
    </w:p>
    <w:p w:rsidR="5073C2C6" w:rsidP="5BFB5B9C" w:rsidRDefault="5073C2C6" w14:paraId="062A7C70" w14:textId="1C84F88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9E363AB" w14:textId="07E5E16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mfa-notification-msg {</w:t>
      </w:r>
    </w:p>
    <w:p w:rsidR="5073C2C6" w:rsidP="5BFB5B9C" w:rsidRDefault="5073C2C6" w14:paraId="3EFEA498" w14:textId="4052E23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"You have attempted to access a protected resource that requires additional authentication. Proceed to authenticate at";</w:t>
      </w:r>
    </w:p>
    <w:p w:rsidR="5073C2C6" w:rsidP="5BFB5B9C" w:rsidRDefault="5073C2C6" w14:paraId="1C35AA2D" w14:textId="2832AA6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FF5D051" w14:textId="55841EB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mfa-prompt-suppress-time {</w:t>
      </w:r>
    </w:p>
    <w:p w:rsidR="5073C2C6" w:rsidP="5BFB5B9C" w:rsidRDefault="5073C2C6" w14:paraId="2C4AC650" w14:textId="51B852B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0;</w:t>
      </w:r>
    </w:p>
    <w:p w:rsidR="5073C2C6" w:rsidP="5BFB5B9C" w:rsidRDefault="5073C2C6" w14:paraId="0D7DF75B" w14:textId="1C574D5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69AAE91" w14:textId="19A54FB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ipv6-preferred {</w:t>
      </w:r>
    </w:p>
    <w:p w:rsidR="5073C2C6" w:rsidP="5BFB5B9C" w:rsidRDefault="5073C2C6" w14:paraId="07AEFE84" w14:textId="00A5A68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yes;</w:t>
      </w:r>
    </w:p>
    <w:p w:rsidR="5073C2C6" w:rsidP="5BFB5B9C" w:rsidRDefault="5073C2C6" w14:paraId="093952AE" w14:textId="3715A2C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F4757F8" w14:textId="0E5C087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log-gateway {</w:t>
      </w:r>
    </w:p>
    <w:p w:rsidR="5073C2C6" w:rsidP="5BFB5B9C" w:rsidRDefault="5073C2C6" w14:paraId="33CAE382" w14:textId="05CA48B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no;</w:t>
      </w:r>
    </w:p>
    <w:p w:rsidR="5073C2C6" w:rsidP="5BFB5B9C" w:rsidRDefault="5073C2C6" w14:paraId="6B32B082" w14:textId="53C3441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1CB88F2" w14:textId="606CCFC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cdl-log {</w:t>
      </w:r>
    </w:p>
    <w:p w:rsidR="5073C2C6" w:rsidP="5BFB5B9C" w:rsidRDefault="5073C2C6" w14:paraId="7752AE40" w14:textId="6C3CF6A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no;</w:t>
      </w:r>
    </w:p>
    <w:p w:rsidR="5073C2C6" w:rsidP="5BFB5B9C" w:rsidRDefault="5073C2C6" w14:paraId="4EE95BC4" w14:textId="430C074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47C3F86" w14:textId="39863DA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dem-notification {</w:t>
      </w:r>
    </w:p>
    <w:p w:rsidR="5073C2C6" w:rsidP="5BFB5B9C" w:rsidRDefault="5073C2C6" w14:paraId="734315B6" w14:textId="53087BF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yes;</w:t>
      </w:r>
    </w:p>
    <w:p w:rsidR="5073C2C6" w:rsidP="5BFB5B9C" w:rsidRDefault="5073C2C6" w14:paraId="533DD75C" w14:textId="4BD5E9E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11EB30F6" w14:textId="79C78A1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dem-agent {</w:t>
      </w:r>
    </w:p>
    <w:p w:rsidR="5073C2C6" w:rsidP="5BFB5B9C" w:rsidRDefault="5073C2C6" w14:paraId="7006D754" w14:textId="306F52E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not-install;</w:t>
      </w:r>
    </w:p>
    <w:p w:rsidR="5073C2C6" w:rsidP="5BFB5B9C" w:rsidRDefault="5073C2C6" w14:paraId="4364C994" w14:textId="579350F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76D12A6" w14:textId="77E5D06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quarantine-add-message {</w:t>
      </w:r>
    </w:p>
    <w:p w:rsidR="5073C2C6" w:rsidP="5BFB5B9C" w:rsidRDefault="5073C2C6" w14:paraId="7C1BC689" w14:textId="78B9A59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"Your security policy has restricted access to the network from this device. If the issue persists, contact your administrator.";</w:t>
      </w:r>
    </w:p>
    <w:p w:rsidR="5073C2C6" w:rsidP="5BFB5B9C" w:rsidRDefault="5073C2C6" w14:paraId="48B8C391" w14:textId="5EF86EC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394B90F" w14:textId="287D4B6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quarantine-remove-message {</w:t>
      </w:r>
    </w:p>
    <w:p w:rsidR="5073C2C6" w:rsidP="5BFB5B9C" w:rsidRDefault="5073C2C6" w14:paraId="0AF3E71D" w14:textId="1B29213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"Your security policy has restored access to the network from this device. If you still cannot access the network, contact your administrator.";</w:t>
      </w:r>
    </w:p>
    <w:p w:rsidR="5073C2C6" w:rsidP="5BFB5B9C" w:rsidRDefault="5073C2C6" w14:paraId="46A65053" w14:textId="3300FB9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94B7897" w14:textId="15C4525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init-panel {</w:t>
      </w:r>
    </w:p>
    <w:p w:rsidR="5073C2C6" w:rsidP="5BFB5B9C" w:rsidRDefault="5073C2C6" w14:paraId="1B2E8676" w14:textId="2C5B682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no;</w:t>
      </w:r>
    </w:p>
    <w:p w:rsidR="5073C2C6" w:rsidP="5BFB5B9C" w:rsidRDefault="5073C2C6" w14:paraId="44AD5133" w14:textId="43347AE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459D3D0A" w14:textId="18EF0CB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user-input-on-top {</w:t>
      </w:r>
    </w:p>
    <w:p w:rsidR="5073C2C6" w:rsidP="5BFB5B9C" w:rsidRDefault="5073C2C6" w14:paraId="61EDC25B" w14:textId="7DC8A9A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value no;</w:t>
      </w:r>
    </w:p>
    <w:p w:rsidR="5073C2C6" w:rsidP="5BFB5B9C" w:rsidRDefault="5073C2C6" w14:paraId="0B9EB407" w14:textId="6FDEBA3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19DF549" w14:textId="37C75EA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83780EF" w14:textId="765DCE6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1808BDB2" w14:textId="71B1632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save-user-credentials 1;</w:t>
      </w:r>
    </w:p>
    <w:p w:rsidR="5073C2C6" w:rsidP="5BFB5B9C" w:rsidRDefault="5073C2C6" w14:paraId="3A666EB0" w14:textId="5A5906A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portal-2fa no;</w:t>
      </w:r>
    </w:p>
    <w:p w:rsidR="5073C2C6" w:rsidP="5BFB5B9C" w:rsidRDefault="5073C2C6" w14:paraId="1CBC28D0" w14:textId="4A7CFA7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manual-only-gateway-2fa no;</w:t>
      </w:r>
    </w:p>
    <w:p w:rsidR="5073C2C6" w:rsidP="5BFB5B9C" w:rsidRDefault="5073C2C6" w14:paraId="286446BC" w14:textId="5A0FEE6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internal-gateway-2fa no;</w:t>
      </w:r>
    </w:p>
    <w:p w:rsidR="5073C2C6" w:rsidP="5BFB5B9C" w:rsidRDefault="5073C2C6" w14:paraId="42BD1333" w14:textId="7E2E20D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auto-discovery-external-gateway-2fa no;</w:t>
      </w:r>
    </w:p>
    <w:p w:rsidR="5073C2C6" w:rsidP="5BFB5B9C" w:rsidRDefault="5073C2C6" w14:paraId="51B95F29" w14:textId="172F5C3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mdm-enrollment-port 443;</w:t>
      </w:r>
    </w:p>
    <w:p w:rsidR="5073C2C6" w:rsidP="5BFB5B9C" w:rsidRDefault="5073C2C6" w14:paraId="48E67E60" w14:textId="2B80941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6A9EFEC" w14:textId="01AD66C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EF885B0" w14:textId="788B72D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root-ca {</w:t>
      </w:r>
    </w:p>
    <w:p w:rsidR="5073C2C6" w:rsidP="5BFB5B9C" w:rsidRDefault="5073C2C6" w14:paraId="49F0035B" w14:textId="1053AAA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RootCA {</w:t>
      </w:r>
    </w:p>
    <w:p w:rsidR="5073C2C6" w:rsidP="5BFB5B9C" w:rsidRDefault="5073C2C6" w14:paraId="7B41C983" w14:textId="0D2392D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install-in-cert-store yes;</w:t>
      </w:r>
    </w:p>
    <w:p w:rsidR="5073C2C6" w:rsidP="5BFB5B9C" w:rsidRDefault="5073C2C6" w14:paraId="5B46DEFF" w14:textId="7E3C099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AA48898" w14:textId="1928C25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GP-VPN-CA {</w:t>
      </w:r>
    </w:p>
    <w:p w:rsidR="5073C2C6" w:rsidP="5BFB5B9C" w:rsidRDefault="5073C2C6" w14:paraId="570C741F" w14:textId="6478292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install-in-cert-store no;</w:t>
      </w:r>
    </w:p>
    <w:p w:rsidR="5073C2C6" w:rsidP="5BFB5B9C" w:rsidRDefault="5073C2C6" w14:paraId="0CAB7EE6" w14:textId="7EFB844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E7A2AEC" w14:textId="0F72CD7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5BDBB76" w14:textId="517BB56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agent-user-override-key -AQ==i+wEBkl8z4u5OTMAW1BNhXhd/BQ=+Yw46SiFiFHyDHlZf4gmBg==;</w:t>
      </w:r>
    </w:p>
    <w:p w:rsidR="5073C2C6" w:rsidP="5BFB5B9C" w:rsidRDefault="5073C2C6" w14:paraId="0CE896E7" w14:textId="76757B5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072EC6A" w14:textId="412D9E3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satellite-config {</w:t>
      </w:r>
    </w:p>
    <w:p w:rsidR="5073C2C6" w:rsidP="5BFB5B9C" w:rsidRDefault="5073C2C6" w14:paraId="1057C30B" w14:textId="2571024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client-certificate {</w:t>
      </w:r>
    </w:p>
    <w:p w:rsidR="5073C2C6" w:rsidP="5BFB5B9C" w:rsidRDefault="5073C2C6" w14:paraId="254943F5" w14:textId="4D6E6FB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local;</w:t>
      </w:r>
    </w:p>
    <w:p w:rsidR="5073C2C6" w:rsidP="5BFB5B9C" w:rsidRDefault="5073C2C6" w14:paraId="2632E6FD" w14:textId="3561687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215CD0E" w14:textId="160297E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78AF857" w14:textId="582C30F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clientless-vpn {</w:t>
      </w:r>
    </w:p>
    <w:p w:rsidR="5073C2C6" w:rsidP="5BFB5B9C" w:rsidRDefault="5073C2C6" w14:paraId="05249F87" w14:textId="1F1564A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crypto-settings {</w:t>
      </w:r>
    </w:p>
    <w:p w:rsidR="5073C2C6" w:rsidP="5BFB5B9C" w:rsidRDefault="5073C2C6" w14:paraId="00B7A10A" w14:textId="4F23DFA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ssl-protocol {</w:t>
      </w:r>
    </w:p>
    <w:p w:rsidR="5073C2C6" w:rsidP="5BFB5B9C" w:rsidRDefault="5073C2C6" w14:paraId="53D83A28" w14:textId="0A4CA78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min-version tls1-2;</w:t>
      </w:r>
    </w:p>
    <w:p w:rsidR="5073C2C6" w:rsidP="5BFB5B9C" w:rsidRDefault="5073C2C6" w14:paraId="24CB28BC" w14:textId="7E36A61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enc-algo-3des no;</w:t>
      </w:r>
    </w:p>
    <w:p w:rsidR="5073C2C6" w:rsidP="5BFB5B9C" w:rsidRDefault="5073C2C6" w14:paraId="07BCDAD4" w14:textId="13011A6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D3FE9EF" w14:textId="3554B75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4B4D031" w14:textId="11A7041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login-lifetime {</w:t>
      </w:r>
    </w:p>
    <w:p w:rsidR="5073C2C6" w:rsidP="5BFB5B9C" w:rsidRDefault="5073C2C6" w14:paraId="2EBEF912" w14:textId="07816E1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hours 3;</w:t>
      </w:r>
    </w:p>
    <w:p w:rsidR="5073C2C6" w:rsidP="5BFB5B9C" w:rsidRDefault="5073C2C6" w14:paraId="622ABCE0" w14:textId="0F9609D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1E582C6" w14:textId="5BB2F7D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inactivity-logout {</w:t>
      </w:r>
    </w:p>
    <w:p w:rsidR="5073C2C6" w:rsidP="5BFB5B9C" w:rsidRDefault="5073C2C6" w14:paraId="08BE770C" w14:textId="26372B0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minutes 30;</w:t>
      </w:r>
    </w:p>
    <w:p w:rsidR="5073C2C6" w:rsidP="5BFB5B9C" w:rsidRDefault="5073C2C6" w14:paraId="577D271F" w14:textId="3D731A4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B966334" w14:textId="56490F2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apps-to-user-mapping {</w:t>
      </w:r>
    </w:p>
    <w:p w:rsidR="5073C2C6" w:rsidP="5BFB5B9C" w:rsidRDefault="5073C2C6" w14:paraId="0DECBA99" w14:textId="64D543D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"Clientless Apps" {</w:t>
      </w:r>
    </w:p>
    <w:p w:rsidR="5073C2C6" w:rsidP="5BFB5B9C" w:rsidRDefault="5073C2C6" w14:paraId="19FD9BA4" w14:textId="2269282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source-user any;</w:t>
      </w:r>
    </w:p>
    <w:p w:rsidR="5073C2C6" w:rsidP="5BFB5B9C" w:rsidRDefault="5073C2C6" w14:paraId="5EA7352A" w14:textId="67B40BE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applications [ Linux Entertainment "Search Engines" "Social Media" Software Tools];</w:t>
      </w:r>
    </w:p>
    <w:p w:rsidR="5073C2C6" w:rsidP="5BFB5B9C" w:rsidRDefault="5073C2C6" w14:paraId="3AAE796C" w14:textId="5BBE6F6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enable-custom-app-URL-address-bar no;</w:t>
      </w:r>
    </w:p>
    <w:p w:rsidR="5073C2C6" w:rsidP="5BFB5B9C" w:rsidRDefault="5073C2C6" w14:paraId="3A24005A" w14:textId="39B2793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A3B1CA3" w14:textId="3C7AACB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3AF03DD" w14:textId="10DB6D1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hostname 192.168.40.164;</w:t>
      </w:r>
    </w:p>
    <w:p w:rsidR="5073C2C6" w:rsidP="5BFB5B9C" w:rsidRDefault="5073C2C6" w14:paraId="2A083867" w14:textId="596ED67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security-zone GlobalProtect;</w:t>
      </w:r>
    </w:p>
    <w:p w:rsidR="5073C2C6" w:rsidP="5BFB5B9C" w:rsidRDefault="5073C2C6" w14:paraId="75614967" w14:textId="45B0900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dns-proxy "Global Protect";</w:t>
      </w:r>
    </w:p>
    <w:p w:rsidR="5073C2C6" w:rsidP="5BFB5B9C" w:rsidRDefault="5073C2C6" w14:paraId="71042076" w14:textId="6D03FB7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49B55567" w14:textId="1AF525B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E77967D" w14:textId="5EF08B9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905DC70" w14:textId="511EDCE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global-protect-gateway {</w:t>
      </w:r>
    </w:p>
    <w:p w:rsidR="5073C2C6" w:rsidP="5BFB5B9C" w:rsidRDefault="5073C2C6" w14:paraId="6F864959" w14:textId="1D12C2E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GP-GW {</w:t>
      </w:r>
    </w:p>
    <w:p w:rsidR="5073C2C6" w:rsidP="5BFB5B9C" w:rsidRDefault="5073C2C6" w14:paraId="6A945E78" w14:textId="2B493D8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roles {</w:t>
      </w:r>
    </w:p>
    <w:p w:rsidR="5073C2C6" w:rsidP="5BFB5B9C" w:rsidRDefault="5073C2C6" w14:paraId="2CEC3CF2" w14:textId="7DC9F56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default {</w:t>
      </w:r>
    </w:p>
    <w:p w:rsidR="5073C2C6" w:rsidP="5BFB5B9C" w:rsidRDefault="5073C2C6" w14:paraId="6C45CF91" w14:textId="445F795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login-lifetime {</w:t>
      </w:r>
    </w:p>
    <w:p w:rsidR="5073C2C6" w:rsidP="5BFB5B9C" w:rsidRDefault="5073C2C6" w14:paraId="2EF7CAEB" w14:textId="6EC750C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days 30;</w:t>
      </w:r>
    </w:p>
    <w:p w:rsidR="5073C2C6" w:rsidP="5BFB5B9C" w:rsidRDefault="5073C2C6" w14:paraId="30DEC607" w14:textId="59CB7B5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A3D214D" w14:textId="40C2569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inactivity-logout 180;</w:t>
      </w:r>
    </w:p>
    <w:p w:rsidR="5073C2C6" w:rsidP="5BFB5B9C" w:rsidRDefault="5073C2C6" w14:paraId="6860FD70" w14:textId="506F432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lifetime-notify-prior 30;</w:t>
      </w:r>
    </w:p>
    <w:p w:rsidR="5073C2C6" w:rsidP="5BFB5B9C" w:rsidRDefault="5073C2C6" w14:paraId="7B61D802" w14:textId="4E3E0E5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lifetime-notify-message "Your GlobalProtect session will expire in 30 minutes. Please save your work before your session expires.";</w:t>
      </w:r>
    </w:p>
    <w:p w:rsidR="5073C2C6" w:rsidP="5BFB5B9C" w:rsidRDefault="5073C2C6" w14:paraId="0E26EE67" w14:textId="7EDE0AF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inactivity-notify-prior 30;</w:t>
      </w:r>
    </w:p>
    <w:p w:rsidR="5073C2C6" w:rsidP="5BFB5B9C" w:rsidRDefault="5073C2C6" w14:paraId="1B66A8BB" w14:textId="5B3CB56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inactivity-notify-message "Your GlobalProtect session will time out in 30 minutes. Please save your work before your session times out.";</w:t>
      </w:r>
    </w:p>
    <w:p w:rsidR="5073C2C6" w:rsidP="5BFB5B9C" w:rsidRDefault="5073C2C6" w14:paraId="65CAF1E8" w14:textId="65DC59F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admin-logout-notify no;</w:t>
      </w:r>
    </w:p>
    <w:p w:rsidR="5073C2C6" w:rsidP="5BFB5B9C" w:rsidRDefault="5073C2C6" w14:paraId="59ECE3B2" w14:textId="74CE63C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admin-logout-notify-message "Your administrator has logged you out.";</w:t>
      </w:r>
    </w:p>
    <w:p w:rsidR="5073C2C6" w:rsidP="5BFB5B9C" w:rsidRDefault="5073C2C6" w14:paraId="0720B1D0" w14:textId="4DC8FBE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0D8E7CA" w14:textId="72899E2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482E30B" w14:textId="5F0FF51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client-auth {</w:t>
      </w:r>
    </w:p>
    <w:p w:rsidR="5073C2C6" w:rsidP="5BFB5B9C" w:rsidRDefault="5073C2C6" w14:paraId="2BB914D3" w14:textId="6AC61AE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"Gateway Authentication" {</w:t>
      </w:r>
    </w:p>
    <w:p w:rsidR="5073C2C6" w:rsidP="5BFB5B9C" w:rsidRDefault="5073C2C6" w14:paraId="52C43EB1" w14:textId="28AE48E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os Any;</w:t>
      </w:r>
    </w:p>
    <w:p w:rsidR="5073C2C6" w:rsidP="5BFB5B9C" w:rsidRDefault="5073C2C6" w14:paraId="59B4D3A0" w14:textId="608BF1F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authentication-profile "Local Database";</w:t>
      </w:r>
    </w:p>
    <w:p w:rsidR="5073C2C6" w:rsidP="5BFB5B9C" w:rsidRDefault="5073C2C6" w14:paraId="0AB6D1C4" w14:textId="268F269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authentication-message "Enter login credentials";</w:t>
      </w:r>
    </w:p>
    <w:p w:rsidR="5073C2C6" w:rsidP="5BFB5B9C" w:rsidRDefault="5073C2C6" w14:paraId="4EA98F41" w14:textId="4DCBA5E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user-credential-or-client-cert-required no;</w:t>
      </w:r>
    </w:p>
    <w:p w:rsidR="5073C2C6" w:rsidP="5BFB5B9C" w:rsidRDefault="5073C2C6" w14:paraId="710E953E" w14:textId="6039269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auto-retrieve-passcode no;</w:t>
      </w:r>
    </w:p>
    <w:p w:rsidR="5073C2C6" w:rsidP="5BFB5B9C" w:rsidRDefault="5073C2C6" w14:paraId="2C58F0CE" w14:textId="6D42ED3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username-label Username;</w:t>
      </w:r>
    </w:p>
    <w:p w:rsidR="5073C2C6" w:rsidP="5BFB5B9C" w:rsidRDefault="5073C2C6" w14:paraId="07D5A1FD" w14:textId="533B0D5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password-label Password;</w:t>
      </w:r>
    </w:p>
    <w:p w:rsidR="5073C2C6" w:rsidP="5BFB5B9C" w:rsidRDefault="5073C2C6" w14:paraId="270F9D78" w14:textId="4B77E04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5C54CA0" w14:textId="2FD922B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9239555" w14:textId="63B27D2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remote-user-tunnel-configs {</w:t>
      </w:r>
    </w:p>
    <w:p w:rsidR="5073C2C6" w:rsidP="5BFB5B9C" w:rsidRDefault="5073C2C6" w14:paraId="4150D5C3" w14:textId="106D69C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Client {</w:t>
      </w:r>
    </w:p>
    <w:p w:rsidR="5073C2C6" w:rsidP="5BFB5B9C" w:rsidRDefault="5073C2C6" w14:paraId="70B9073B" w14:textId="650497E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split-tunneling {</w:t>
      </w:r>
    </w:p>
    <w:p w:rsidR="5073C2C6" w:rsidP="5BFB5B9C" w:rsidRDefault="5073C2C6" w14:paraId="2288A2D1" w14:textId="3428F4B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include-domains {</w:t>
      </w:r>
    </w:p>
    <w:p w:rsidR="5073C2C6" w:rsidP="5BFB5B9C" w:rsidRDefault="5073C2C6" w14:paraId="623DBF28" w14:textId="2C4AA3D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list;</w:t>
      </w:r>
    </w:p>
    <w:p w:rsidR="5073C2C6" w:rsidP="5BFB5B9C" w:rsidRDefault="5073C2C6" w14:paraId="07410BB6" w14:textId="08FA685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7D7C9EF" w14:textId="6B45F19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exclude-domains {</w:t>
      </w:r>
    </w:p>
    <w:p w:rsidR="5073C2C6" w:rsidP="5BFB5B9C" w:rsidRDefault="5073C2C6" w14:paraId="4308BCD1" w14:textId="41D0AB2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list;</w:t>
      </w:r>
    </w:p>
    <w:p w:rsidR="5073C2C6" w:rsidP="5BFB5B9C" w:rsidRDefault="5073C2C6" w14:paraId="4A8FC9E9" w14:textId="6FE3A9E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9ED36CB" w14:textId="6017943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access-route 0.0.0.0/0;</w:t>
      </w:r>
    </w:p>
    <w:p w:rsidR="5073C2C6" w:rsidP="5BFB5B9C" w:rsidRDefault="5073C2C6" w14:paraId="58031CFD" w14:textId="5175A52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exclude-access-route;</w:t>
      </w:r>
    </w:p>
    <w:p w:rsidR="5073C2C6" w:rsidP="5BFB5B9C" w:rsidRDefault="5073C2C6" w14:paraId="500971D9" w14:textId="74D92B8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include-applications;</w:t>
      </w:r>
    </w:p>
    <w:p w:rsidR="5073C2C6" w:rsidP="5BFB5B9C" w:rsidRDefault="5073C2C6" w14:paraId="1D71B4C8" w14:textId="46D1FB9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exclude-applications;</w:t>
      </w:r>
    </w:p>
    <w:p w:rsidR="5073C2C6" w:rsidP="5BFB5B9C" w:rsidRDefault="5073C2C6" w14:paraId="0C1671F1" w14:textId="4428E34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5AC482B" w14:textId="02ADC6B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authentication-override {</w:t>
      </w:r>
    </w:p>
    <w:p w:rsidR="5073C2C6" w:rsidP="5BFB5B9C" w:rsidRDefault="5073C2C6" w14:paraId="0D06492C" w14:textId="2FD6AC8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accept-cookie {</w:t>
      </w:r>
    </w:p>
    <w:p w:rsidR="5073C2C6" w:rsidP="5BFB5B9C" w:rsidRDefault="5073C2C6" w14:paraId="708E651D" w14:textId="12C7168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cookie-lifetime {</w:t>
      </w:r>
    </w:p>
    <w:p w:rsidR="5073C2C6" w:rsidP="5BFB5B9C" w:rsidRDefault="5073C2C6" w14:paraId="618BFEAE" w14:textId="54EA9D3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lifetime-in-hours 24;</w:t>
      </w:r>
    </w:p>
    <w:p w:rsidR="5073C2C6" w:rsidP="5BFB5B9C" w:rsidRDefault="5073C2C6" w14:paraId="5574CCF8" w14:textId="62764EE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F6D92F9" w14:textId="02C6DA3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B745CEC" w14:textId="30B5D7C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cookie-encrypt-decrypt-cert RootCA;</w:t>
      </w:r>
    </w:p>
    <w:p w:rsidR="5073C2C6" w:rsidP="5BFB5B9C" w:rsidRDefault="5073C2C6" w14:paraId="132C2CF4" w14:textId="19DF5B5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generate-cookie yes;</w:t>
      </w:r>
    </w:p>
    <w:p w:rsidR="5073C2C6" w:rsidP="5BFB5B9C" w:rsidRDefault="5073C2C6" w14:paraId="0BB3E1A1" w14:textId="4B6E4F7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43CB4631" w14:textId="3F116CF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source-address {</w:t>
      </w:r>
    </w:p>
    <w:p w:rsidR="5073C2C6" w:rsidP="5BFB5B9C" w:rsidRDefault="5073C2C6" w14:paraId="2D9A34F3" w14:textId="5BF464E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ip-address;</w:t>
      </w:r>
    </w:p>
    <w:p w:rsidR="5073C2C6" w:rsidP="5BFB5B9C" w:rsidRDefault="5073C2C6" w14:paraId="3D1833A9" w14:textId="5876F5C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region;</w:t>
      </w:r>
    </w:p>
    <w:p w:rsidR="5073C2C6" w:rsidP="5BFB5B9C" w:rsidRDefault="5073C2C6" w14:paraId="415DF255" w14:textId="5FBCC3A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E0D938A" w14:textId="01D9B15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source-user any;</w:t>
      </w:r>
    </w:p>
    <w:p w:rsidR="5073C2C6" w:rsidP="5BFB5B9C" w:rsidRDefault="5073C2C6" w14:paraId="0FCD9A1D" w14:textId="3483F71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authentication-server-ip-pool;</w:t>
      </w:r>
    </w:p>
    <w:p w:rsidR="5073C2C6" w:rsidP="5BFB5B9C" w:rsidRDefault="5073C2C6" w14:paraId="1A4B40C4" w14:textId="7895808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ip-pool 10.10.10.2-10.10.10.254;</w:t>
      </w:r>
    </w:p>
    <w:p w:rsidR="5073C2C6" w:rsidP="5BFB5B9C" w:rsidRDefault="5073C2C6" w14:paraId="57FDD7AE" w14:textId="473D6EC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os any;</w:t>
      </w:r>
    </w:p>
    <w:p w:rsidR="5073C2C6" w:rsidP="5BFB5B9C" w:rsidRDefault="5073C2C6" w14:paraId="533411F5" w14:textId="5F87F14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retrieve-framed-ip-address no;</w:t>
      </w:r>
    </w:p>
    <w:p w:rsidR="5073C2C6" w:rsidP="5BFB5B9C" w:rsidRDefault="5073C2C6" w14:paraId="3D4DE118" w14:textId="50A2888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no-direct-access-to-local-network no;</w:t>
      </w:r>
    </w:p>
    <w:p w:rsidR="5073C2C6" w:rsidP="5BFB5B9C" w:rsidRDefault="5073C2C6" w14:paraId="50CE7BFA" w14:textId="7A5AD89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E36B955" w14:textId="3411408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243583D" w14:textId="0665362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local-address {</w:t>
      </w:r>
    </w:p>
    <w:p w:rsidR="5073C2C6" w:rsidP="5BFB5B9C" w:rsidRDefault="5073C2C6" w14:paraId="7B0D33E5" w14:textId="2605BDC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interface ethernet1/1;</w:t>
      </w:r>
    </w:p>
    <w:p w:rsidR="5073C2C6" w:rsidP="5BFB5B9C" w:rsidRDefault="5073C2C6" w14:paraId="5D3A14F3" w14:textId="1B1B39B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ip-address-family ipv4;</w:t>
      </w:r>
    </w:p>
    <w:p w:rsidR="5073C2C6" w:rsidP="5BFB5B9C" w:rsidRDefault="5073C2C6" w14:paraId="70C33150" w14:textId="3AEDEFD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190656A" w14:textId="4DD9724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ssl-tls-service-profile "Global Protect";</w:t>
      </w:r>
    </w:p>
    <w:p w:rsidR="5073C2C6" w:rsidP="5BFB5B9C" w:rsidRDefault="5073C2C6" w14:paraId="0D579705" w14:textId="2F76869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tunnel-mode yes;</w:t>
      </w:r>
    </w:p>
    <w:p w:rsidR="5073C2C6" w:rsidP="5BFB5B9C" w:rsidRDefault="5073C2C6" w14:paraId="589FAF77" w14:textId="6FC4C12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remote-user-tunnel tunnel.666;</w:t>
      </w:r>
    </w:p>
    <w:p w:rsidR="5073C2C6" w:rsidP="5BFB5B9C" w:rsidRDefault="5073C2C6" w14:paraId="4029998E" w14:textId="5338C80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certificate-profile GlobalProtect;</w:t>
      </w:r>
    </w:p>
    <w:p w:rsidR="5073C2C6" w:rsidP="5BFB5B9C" w:rsidRDefault="5073C2C6" w14:paraId="1047D9E7" w14:textId="767D9E4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405AA304" w14:textId="4A19E95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47919AE6" w14:textId="29379AE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clientless-app {</w:t>
      </w:r>
    </w:p>
    <w:p w:rsidR="5073C2C6" w:rsidP="5BFB5B9C" w:rsidRDefault="5073C2C6" w14:paraId="7801D617" w14:textId="76FB4FF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YouTube {</w:t>
      </w:r>
    </w:p>
    <w:p w:rsidR="5073C2C6" w:rsidP="5BFB5B9C" w:rsidRDefault="5073C2C6" w14:paraId="427476EF" w14:textId="7C385E7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application-home-url </w:t>
      </w:r>
      <w:hyperlink>
        <w:r w:rsidRPr="5BFB5B9C" w:rsidR="5073C2C6">
          <w:rPr>
            <w:rStyle w:val="Hyperlink"/>
            <w:rFonts w:ascii="Courier New" w:hAnsi="Courier New" w:eastAsia="Courier New" w:cs="Courier New"/>
            <w:noProof w:val="0"/>
            <w:sz w:val="16"/>
            <w:szCs w:val="16"/>
            <w:lang w:val="en-US"/>
          </w:rPr>
          <w:t>www.youtube.com</w:t>
        </w:r>
      </w:hyperlink>
      <w:r w:rsidRPr="5BFB5B9C" w:rsidR="5073C2C6">
        <w:rPr>
          <w:rFonts w:ascii="Courier New" w:hAnsi="Courier New" w:eastAsia="Courier New" w:cs="Courier New"/>
          <w:noProof w:val="0"/>
          <w:sz w:val="16"/>
          <w:szCs w:val="16"/>
          <w:lang w:val="en-US"/>
        </w:rPr>
        <w:t>;</w:t>
      </w:r>
    </w:p>
    <w:p w:rsidR="5073C2C6" w:rsidP="5BFB5B9C" w:rsidRDefault="5073C2C6" w14:paraId="4534A02B" w14:textId="2926765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40FD94D7" w14:textId="75F86D8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Google {</w:t>
      </w:r>
    </w:p>
    <w:p w:rsidR="5073C2C6" w:rsidP="5BFB5B9C" w:rsidRDefault="5073C2C6" w14:paraId="4C00FC9E" w14:textId="6015104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application-home-url </w:t>
      </w:r>
      <w:hyperlink>
        <w:r w:rsidRPr="5BFB5B9C" w:rsidR="5073C2C6">
          <w:rPr>
            <w:rStyle w:val="Hyperlink"/>
            <w:rFonts w:ascii="Courier New" w:hAnsi="Courier New" w:eastAsia="Courier New" w:cs="Courier New"/>
            <w:noProof w:val="0"/>
            <w:sz w:val="16"/>
            <w:szCs w:val="16"/>
            <w:lang w:val="en-US"/>
          </w:rPr>
          <w:t>www.google.com</w:t>
        </w:r>
      </w:hyperlink>
      <w:r w:rsidRPr="5BFB5B9C" w:rsidR="5073C2C6">
        <w:rPr>
          <w:rFonts w:ascii="Courier New" w:hAnsi="Courier New" w:eastAsia="Courier New" w:cs="Courier New"/>
          <w:noProof w:val="0"/>
          <w:sz w:val="16"/>
          <w:szCs w:val="16"/>
          <w:lang w:val="en-US"/>
        </w:rPr>
        <w:t>;</w:t>
      </w:r>
    </w:p>
    <w:p w:rsidR="5073C2C6" w:rsidP="5BFB5B9C" w:rsidRDefault="5073C2C6" w14:paraId="7B4ECA8F" w14:textId="5EAA859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96D8183" w14:textId="3FA4C86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RedHat {</w:t>
      </w:r>
    </w:p>
    <w:p w:rsidR="5073C2C6" w:rsidP="5BFB5B9C" w:rsidRDefault="5073C2C6" w14:paraId="2011E3E6" w14:textId="2634202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application-home-url </w:t>
      </w:r>
      <w:hyperlink>
        <w:r w:rsidRPr="5BFB5B9C" w:rsidR="5073C2C6">
          <w:rPr>
            <w:rStyle w:val="Hyperlink"/>
            <w:rFonts w:ascii="Courier New" w:hAnsi="Courier New" w:eastAsia="Courier New" w:cs="Courier New"/>
            <w:noProof w:val="0"/>
            <w:sz w:val="16"/>
            <w:szCs w:val="16"/>
            <w:lang w:val="en-US"/>
          </w:rPr>
          <w:t>www.redhat.com</w:t>
        </w:r>
      </w:hyperlink>
      <w:r w:rsidRPr="5BFB5B9C" w:rsidR="5073C2C6">
        <w:rPr>
          <w:rFonts w:ascii="Courier New" w:hAnsi="Courier New" w:eastAsia="Courier New" w:cs="Courier New"/>
          <w:noProof w:val="0"/>
          <w:sz w:val="16"/>
          <w:szCs w:val="16"/>
          <w:lang w:val="en-US"/>
        </w:rPr>
        <w:t>;</w:t>
      </w:r>
    </w:p>
    <w:p w:rsidR="5073C2C6" w:rsidP="5BFB5B9C" w:rsidRDefault="5073C2C6" w14:paraId="5E6F5C90" w14:textId="4A82615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F40CC63" w14:textId="6D979A8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Debian {</w:t>
      </w:r>
    </w:p>
    <w:p w:rsidR="5073C2C6" w:rsidP="5BFB5B9C" w:rsidRDefault="5073C2C6" w14:paraId="26B27148" w14:textId="32CECE9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application-home-url debian.org;</w:t>
      </w:r>
    </w:p>
    <w:p w:rsidR="5073C2C6" w:rsidP="5BFB5B9C" w:rsidRDefault="5073C2C6" w14:paraId="05A0CE06" w14:textId="19BE862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359962B" w14:textId="1A67901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Kali {</w:t>
      </w:r>
    </w:p>
    <w:p w:rsidR="5073C2C6" w:rsidP="5BFB5B9C" w:rsidRDefault="5073C2C6" w14:paraId="159C4690" w14:textId="29F821D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application-home-url kali.org;</w:t>
      </w:r>
    </w:p>
    <w:p w:rsidR="5073C2C6" w:rsidP="5BFB5B9C" w:rsidRDefault="5073C2C6" w14:paraId="77D89465" w14:textId="0E19F6D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42F922F" w14:textId="52CD8BC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Fedora {</w:t>
      </w:r>
    </w:p>
    <w:p w:rsidR="5073C2C6" w:rsidP="5BFB5B9C" w:rsidRDefault="5073C2C6" w14:paraId="05D69ECC" w14:textId="7207437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application-home-url fedoraproject.org;</w:t>
      </w:r>
    </w:p>
    <w:p w:rsidR="5073C2C6" w:rsidP="5BFB5B9C" w:rsidRDefault="5073C2C6" w14:paraId="58A128A7" w14:textId="7E3FDE0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E48571C" w14:textId="7A7E612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StartPage {</w:t>
      </w:r>
    </w:p>
    <w:p w:rsidR="5073C2C6" w:rsidP="5BFB5B9C" w:rsidRDefault="5073C2C6" w14:paraId="6A3B5200" w14:textId="66D0341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application-home-url startpage.com;</w:t>
      </w:r>
    </w:p>
    <w:p w:rsidR="5073C2C6" w:rsidP="5BFB5B9C" w:rsidRDefault="5073C2C6" w14:paraId="1EE955E1" w14:textId="58DE9DF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1A8E0F13" w14:textId="6254CC3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"Arch Linux" {</w:t>
      </w:r>
    </w:p>
    <w:p w:rsidR="5073C2C6" w:rsidP="5BFB5B9C" w:rsidRDefault="5073C2C6" w14:paraId="499E7954" w14:textId="47DA724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application-home-url archlinux.org;</w:t>
      </w:r>
    </w:p>
    <w:p w:rsidR="5073C2C6" w:rsidP="5BFB5B9C" w:rsidRDefault="5073C2C6" w14:paraId="04571800" w14:textId="69B1C34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83BB191" w14:textId="74AFF3B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Spotify {</w:t>
      </w:r>
    </w:p>
    <w:p w:rsidR="5073C2C6" w:rsidP="5BFB5B9C" w:rsidRDefault="5073C2C6" w14:paraId="043770BA" w14:textId="1586C75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application-home-url </w:t>
      </w:r>
      <w:hyperlink>
        <w:r w:rsidRPr="5BFB5B9C" w:rsidR="5073C2C6">
          <w:rPr>
            <w:rStyle w:val="Hyperlink"/>
            <w:rFonts w:ascii="Courier New" w:hAnsi="Courier New" w:eastAsia="Courier New" w:cs="Courier New"/>
            <w:noProof w:val="0"/>
            <w:sz w:val="16"/>
            <w:szCs w:val="16"/>
            <w:lang w:val="en-US"/>
          </w:rPr>
          <w:t>www.spotify.com</w:t>
        </w:r>
      </w:hyperlink>
      <w:r w:rsidRPr="5BFB5B9C" w:rsidR="5073C2C6">
        <w:rPr>
          <w:rFonts w:ascii="Courier New" w:hAnsi="Courier New" w:eastAsia="Courier New" w:cs="Courier New"/>
          <w:noProof w:val="0"/>
          <w:sz w:val="16"/>
          <w:szCs w:val="16"/>
          <w:lang w:val="en-US"/>
        </w:rPr>
        <w:t>;</w:t>
      </w:r>
    </w:p>
    <w:p w:rsidR="5073C2C6" w:rsidP="5BFB5B9C" w:rsidRDefault="5073C2C6" w14:paraId="7B46A8F2" w14:textId="4222459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1E137C71" w14:textId="5731AFE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VirtualBox {</w:t>
      </w:r>
    </w:p>
    <w:p w:rsidR="5073C2C6" w:rsidP="5BFB5B9C" w:rsidRDefault="5073C2C6" w14:paraId="6342EC89" w14:textId="3C11D69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application-home-url </w:t>
      </w:r>
      <w:hyperlink>
        <w:r w:rsidRPr="5BFB5B9C" w:rsidR="5073C2C6">
          <w:rPr>
            <w:rStyle w:val="Hyperlink"/>
            <w:rFonts w:ascii="Courier New" w:hAnsi="Courier New" w:eastAsia="Courier New" w:cs="Courier New"/>
            <w:noProof w:val="0"/>
            <w:sz w:val="16"/>
            <w:szCs w:val="16"/>
            <w:lang w:val="en-US"/>
          </w:rPr>
          <w:t>www.virtualbox.org</w:t>
        </w:r>
      </w:hyperlink>
      <w:r w:rsidRPr="5BFB5B9C" w:rsidR="5073C2C6">
        <w:rPr>
          <w:rFonts w:ascii="Courier New" w:hAnsi="Courier New" w:eastAsia="Courier New" w:cs="Courier New"/>
          <w:noProof w:val="0"/>
          <w:sz w:val="16"/>
          <w:szCs w:val="16"/>
          <w:lang w:val="en-US"/>
        </w:rPr>
        <w:t>;</w:t>
      </w:r>
    </w:p>
    <w:p w:rsidR="5073C2C6" w:rsidP="5BFB5B9C" w:rsidRDefault="5073C2C6" w14:paraId="69312433" w14:textId="5D96121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690E46F6" w14:textId="4C7D3DA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VMWare {</w:t>
      </w:r>
    </w:p>
    <w:p w:rsidR="5073C2C6" w:rsidP="5BFB5B9C" w:rsidRDefault="5073C2C6" w14:paraId="253D6EA7" w14:textId="01A54E3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application-home-url </w:t>
      </w:r>
      <w:hyperlink>
        <w:r w:rsidRPr="5BFB5B9C" w:rsidR="5073C2C6">
          <w:rPr>
            <w:rStyle w:val="Hyperlink"/>
            <w:rFonts w:ascii="Courier New" w:hAnsi="Courier New" w:eastAsia="Courier New" w:cs="Courier New"/>
            <w:noProof w:val="0"/>
            <w:sz w:val="16"/>
            <w:szCs w:val="16"/>
            <w:lang w:val="en-US"/>
          </w:rPr>
          <w:t>www.vmware.com</w:t>
        </w:r>
      </w:hyperlink>
      <w:r w:rsidRPr="5BFB5B9C" w:rsidR="5073C2C6">
        <w:rPr>
          <w:rFonts w:ascii="Courier New" w:hAnsi="Courier New" w:eastAsia="Courier New" w:cs="Courier New"/>
          <w:noProof w:val="0"/>
          <w:sz w:val="16"/>
          <w:szCs w:val="16"/>
          <w:lang w:val="en-US"/>
        </w:rPr>
        <w:t>;</w:t>
      </w:r>
    </w:p>
    <w:p w:rsidR="5073C2C6" w:rsidP="5BFB5B9C" w:rsidRDefault="5073C2C6" w14:paraId="5DB5117C" w14:textId="00CB13E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4ADBB365" w14:textId="56C34D5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Microsoft {</w:t>
      </w:r>
    </w:p>
    <w:p w:rsidR="5073C2C6" w:rsidP="5BFB5B9C" w:rsidRDefault="5073C2C6" w14:paraId="7551A333" w14:textId="311D0A4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application-home-url </w:t>
      </w:r>
      <w:hyperlink>
        <w:r w:rsidRPr="5BFB5B9C" w:rsidR="5073C2C6">
          <w:rPr>
            <w:rStyle w:val="Hyperlink"/>
            <w:rFonts w:ascii="Courier New" w:hAnsi="Courier New" w:eastAsia="Courier New" w:cs="Courier New"/>
            <w:noProof w:val="0"/>
            <w:sz w:val="16"/>
            <w:szCs w:val="16"/>
            <w:lang w:val="en-US"/>
          </w:rPr>
          <w:t>www.microsoft.com</w:t>
        </w:r>
      </w:hyperlink>
      <w:r w:rsidRPr="5BFB5B9C" w:rsidR="5073C2C6">
        <w:rPr>
          <w:rFonts w:ascii="Courier New" w:hAnsi="Courier New" w:eastAsia="Courier New" w:cs="Courier New"/>
          <w:noProof w:val="0"/>
          <w:sz w:val="16"/>
          <w:szCs w:val="16"/>
          <w:lang w:val="en-US"/>
        </w:rPr>
        <w:t>;</w:t>
      </w:r>
    </w:p>
    <w:p w:rsidR="5073C2C6" w:rsidP="5BFB5B9C" w:rsidRDefault="5073C2C6" w14:paraId="6DB81EE9" w14:textId="2204CC1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4A46A19A" w14:textId="2056154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"Brave Search" {</w:t>
      </w:r>
    </w:p>
    <w:p w:rsidR="5073C2C6" w:rsidP="5BFB5B9C" w:rsidRDefault="5073C2C6" w14:paraId="38A53670" w14:textId="05D8C69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application-home-url search.brave.com;</w:t>
      </w:r>
    </w:p>
    <w:p w:rsidR="5073C2C6" w:rsidP="5BFB5B9C" w:rsidRDefault="5073C2C6" w14:paraId="0247BF47" w14:textId="0D85AB6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48CA66B7" w14:textId="48787C0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Bing {</w:t>
      </w:r>
    </w:p>
    <w:p w:rsidR="5073C2C6" w:rsidP="5BFB5B9C" w:rsidRDefault="5073C2C6" w14:paraId="21F43CB0" w14:textId="7056C4D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application-home-url </w:t>
      </w:r>
      <w:hyperlink>
        <w:r w:rsidRPr="5BFB5B9C" w:rsidR="5073C2C6">
          <w:rPr>
            <w:rStyle w:val="Hyperlink"/>
            <w:rFonts w:ascii="Courier New" w:hAnsi="Courier New" w:eastAsia="Courier New" w:cs="Courier New"/>
            <w:noProof w:val="0"/>
            <w:sz w:val="16"/>
            <w:szCs w:val="16"/>
            <w:lang w:val="en-US"/>
          </w:rPr>
          <w:t>www.bing.com</w:t>
        </w:r>
      </w:hyperlink>
      <w:r w:rsidRPr="5BFB5B9C" w:rsidR="5073C2C6">
        <w:rPr>
          <w:rFonts w:ascii="Courier New" w:hAnsi="Courier New" w:eastAsia="Courier New" w:cs="Courier New"/>
          <w:noProof w:val="0"/>
          <w:sz w:val="16"/>
          <w:szCs w:val="16"/>
          <w:lang w:val="en-US"/>
        </w:rPr>
        <w:t>;</w:t>
      </w:r>
    </w:p>
    <w:p w:rsidR="5073C2C6" w:rsidP="5BFB5B9C" w:rsidRDefault="5073C2C6" w14:paraId="539FA532" w14:textId="7BDC2F9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4366F49F" w14:textId="636A5D4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DuckDuckGo {</w:t>
      </w:r>
    </w:p>
    <w:p w:rsidR="5073C2C6" w:rsidP="5BFB5B9C" w:rsidRDefault="5073C2C6" w14:paraId="4835A9C2" w14:textId="21A6F5C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application-home-url duckduckgo.com;</w:t>
      </w:r>
    </w:p>
    <w:p w:rsidR="5073C2C6" w:rsidP="5BFB5B9C" w:rsidRDefault="5073C2C6" w14:paraId="6E413984" w14:textId="23EE73F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E59A9CE" w14:textId="33FB466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ChatGPT {</w:t>
      </w:r>
    </w:p>
    <w:p w:rsidR="5073C2C6" w:rsidP="5BFB5B9C" w:rsidRDefault="5073C2C6" w14:paraId="3562EE5D" w14:textId="2534AD8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application-home-url chat.openai.com;</w:t>
      </w:r>
    </w:p>
    <w:p w:rsidR="5073C2C6" w:rsidP="5BFB5B9C" w:rsidRDefault="5073C2C6" w14:paraId="61219263" w14:textId="14A8970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D4C9240" w14:textId="65DC5E2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Instagram {</w:t>
      </w:r>
    </w:p>
    <w:p w:rsidR="5073C2C6" w:rsidP="5BFB5B9C" w:rsidRDefault="5073C2C6" w14:paraId="2AC8177F" w14:textId="4F627BA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application-home-url </w:t>
      </w:r>
      <w:hyperlink>
        <w:r w:rsidRPr="5BFB5B9C" w:rsidR="5073C2C6">
          <w:rPr>
            <w:rStyle w:val="Hyperlink"/>
            <w:rFonts w:ascii="Courier New" w:hAnsi="Courier New" w:eastAsia="Courier New" w:cs="Courier New"/>
            <w:noProof w:val="0"/>
            <w:sz w:val="16"/>
            <w:szCs w:val="16"/>
            <w:lang w:val="en-US"/>
          </w:rPr>
          <w:t>www.instagram.com</w:t>
        </w:r>
      </w:hyperlink>
      <w:r w:rsidRPr="5BFB5B9C" w:rsidR="5073C2C6">
        <w:rPr>
          <w:rFonts w:ascii="Courier New" w:hAnsi="Courier New" w:eastAsia="Courier New" w:cs="Courier New"/>
          <w:noProof w:val="0"/>
          <w:sz w:val="16"/>
          <w:szCs w:val="16"/>
          <w:lang w:val="en-US"/>
        </w:rPr>
        <w:t>;</w:t>
      </w:r>
    </w:p>
    <w:p w:rsidR="5073C2C6" w:rsidP="5BFB5B9C" w:rsidRDefault="5073C2C6" w14:paraId="2DD696FF" w14:textId="7E31B07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ED558A2" w14:textId="6B31BFE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"PA Web Console" {</w:t>
      </w:r>
    </w:p>
    <w:p w:rsidR="5073C2C6" w:rsidP="5BFB5B9C" w:rsidRDefault="5073C2C6" w14:paraId="182E1914" w14:textId="4FA0BC9A">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application-home-url </w:t>
      </w:r>
      <w:hyperlink r:id="R0fbdd81f2db24bc6">
        <w:r w:rsidRPr="5BFB5B9C" w:rsidR="5073C2C6">
          <w:rPr>
            <w:rStyle w:val="Hyperlink"/>
            <w:rFonts w:ascii="Courier New" w:hAnsi="Courier New" w:eastAsia="Courier New" w:cs="Courier New"/>
            <w:noProof w:val="0"/>
            <w:sz w:val="16"/>
            <w:szCs w:val="16"/>
            <w:lang w:val="en-US"/>
          </w:rPr>
          <w:t>https://192.168.20.10</w:t>
        </w:r>
      </w:hyperlink>
      <w:r w:rsidRPr="5BFB5B9C" w:rsidR="5073C2C6">
        <w:rPr>
          <w:rFonts w:ascii="Courier New" w:hAnsi="Courier New" w:eastAsia="Courier New" w:cs="Courier New"/>
          <w:noProof w:val="0"/>
          <w:sz w:val="16"/>
          <w:szCs w:val="16"/>
          <w:lang w:val="en-US"/>
        </w:rPr>
        <w:t>;</w:t>
      </w:r>
    </w:p>
    <w:p w:rsidR="5073C2C6" w:rsidP="5BFB5B9C" w:rsidRDefault="5073C2C6" w14:paraId="5B9AA003" w14:textId="30C685E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4D88407D" w14:textId="2CDB688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A4DDAA7" w14:textId="2D2C561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clientless-app-group {</w:t>
      </w:r>
    </w:p>
    <w:p w:rsidR="5073C2C6" w:rsidP="5BFB5B9C" w:rsidRDefault="5073C2C6" w14:paraId="658DA4AC" w14:textId="023B329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"Search Engines" {</w:t>
      </w:r>
    </w:p>
    <w:p w:rsidR="5073C2C6" w:rsidP="5BFB5B9C" w:rsidRDefault="5073C2C6" w14:paraId="087C4B4B" w14:textId="411FDEC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members [ Bing "Brave Search" DuckDuckGo Google StartPage];</w:t>
      </w:r>
    </w:p>
    <w:p w:rsidR="5073C2C6" w:rsidP="5BFB5B9C" w:rsidRDefault="5073C2C6" w14:paraId="10BD6F51" w14:textId="2E2D5CD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0EA570E8" w14:textId="4325D6B7">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Linux {</w:t>
      </w:r>
    </w:p>
    <w:p w:rsidR="5073C2C6" w:rsidP="5BFB5B9C" w:rsidRDefault="5073C2C6" w14:paraId="29D3B681" w14:textId="4185988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members [ "Arch Linux" Debian Fedora Kali RedHat];</w:t>
      </w:r>
    </w:p>
    <w:p w:rsidR="5073C2C6" w:rsidP="5BFB5B9C" w:rsidRDefault="5073C2C6" w14:paraId="3704676E" w14:textId="4AD4540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1A5B292B" w14:textId="0D965C49">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Entertainment {</w:t>
      </w:r>
    </w:p>
    <w:p w:rsidR="5073C2C6" w:rsidP="5BFB5B9C" w:rsidRDefault="5073C2C6" w14:paraId="3D0F387B" w14:textId="20C9504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members [ YouTube Spotify];</w:t>
      </w:r>
    </w:p>
    <w:p w:rsidR="5073C2C6" w:rsidP="5BFB5B9C" w:rsidRDefault="5073C2C6" w14:paraId="7B5FA1E9" w14:textId="1789A931">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52F6D44" w14:textId="1DB0AB8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Software {</w:t>
      </w:r>
    </w:p>
    <w:p w:rsidR="5073C2C6" w:rsidP="5BFB5B9C" w:rsidRDefault="5073C2C6" w14:paraId="23B0FF31" w14:textId="602BEC0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members [ VirtualBox VMWare Microsoft];</w:t>
      </w:r>
    </w:p>
    <w:p w:rsidR="5073C2C6" w:rsidP="5BFB5B9C" w:rsidRDefault="5073C2C6" w14:paraId="23EFCD19" w14:textId="5398289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37DDF84A" w14:textId="5C7BA78C">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Tools {</w:t>
      </w:r>
    </w:p>
    <w:p w:rsidR="5073C2C6" w:rsidP="5BFB5B9C" w:rsidRDefault="5073C2C6" w14:paraId="0D363626" w14:textId="3E0966D4">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members [ ChatGPT "PA Web Console"];</w:t>
      </w:r>
    </w:p>
    <w:p w:rsidR="5073C2C6" w:rsidP="5BFB5B9C" w:rsidRDefault="5073C2C6" w14:paraId="79D20606" w14:textId="6B292203">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4B8B1A7" w14:textId="533D288E">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"Social Media" {</w:t>
      </w:r>
    </w:p>
    <w:p w:rsidR="5073C2C6" w:rsidP="5BFB5B9C" w:rsidRDefault="5073C2C6" w14:paraId="2AB2938A" w14:textId="7C536DA6">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members Instagram;</w:t>
      </w:r>
    </w:p>
    <w:p w:rsidR="5073C2C6" w:rsidP="5BFB5B9C" w:rsidRDefault="5073C2C6" w14:paraId="36765928" w14:textId="7F7F5115">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20C40CB9" w14:textId="2A242B0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40BEE1E5" w14:textId="713A3C38">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49745212" w14:textId="6115BF90">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ABA55D7" w14:textId="5D2E7402">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6FC3C5F" w14:textId="2FA8EB9D">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74AA56E3" w14:textId="71DBCF7F">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 xml:space="preserve">  }</w:t>
      </w:r>
    </w:p>
    <w:p w:rsidR="5073C2C6" w:rsidP="5BFB5B9C" w:rsidRDefault="5073C2C6" w14:paraId="518F81ED" w14:textId="18E3C03B">
      <w:pPr>
        <w:jc w:val="left"/>
        <w:rPr>
          <w:rFonts w:ascii="Courier New" w:hAnsi="Courier New" w:eastAsia="Courier New" w:cs="Courier New"/>
          <w:noProof w:val="0"/>
          <w:sz w:val="16"/>
          <w:szCs w:val="16"/>
          <w:lang w:val="en-US"/>
        </w:rPr>
      </w:pPr>
      <w:r w:rsidRPr="5BFB5B9C" w:rsidR="5073C2C6">
        <w:rPr>
          <w:rFonts w:ascii="Courier New" w:hAnsi="Courier New" w:eastAsia="Courier New" w:cs="Courier New"/>
          <w:noProof w:val="0"/>
          <w:sz w:val="16"/>
          <w:szCs w:val="16"/>
          <w:lang w:val="en-US"/>
        </w:rPr>
        <w:t>}</w:t>
      </w:r>
    </w:p>
    <w:p w:rsidR="004D5B61" w:rsidP="00FE46E0" w:rsidRDefault="004D5B61" w14:paraId="585E3A70" w14:textId="4F5A2495">
      <w:pPr>
        <w:pStyle w:val="NoSpacing"/>
        <w:rPr>
          <w:sz w:val="24"/>
          <w:szCs w:val="24"/>
        </w:rPr>
      </w:pPr>
    </w:p>
    <w:p w:rsidRPr="00381415" w:rsidR="00FE46E0" w:rsidP="00381415" w:rsidRDefault="00FE46E0" w14:paraId="3FE1E9D8" w14:textId="056DFD12">
      <w:pPr>
        <w:jc w:val="center"/>
        <w:rPr>
          <w:rFonts w:ascii="Georgia" w:hAnsi="Georgia"/>
          <w:sz w:val="36"/>
          <w:szCs w:val="36"/>
        </w:rPr>
      </w:pPr>
      <w:r w:rsidRPr="5BFB5B9C" w:rsidR="00FE46E0">
        <w:rPr>
          <w:rFonts w:ascii="Georgia" w:hAnsi="Georgia"/>
          <w:sz w:val="36"/>
          <w:szCs w:val="36"/>
        </w:rPr>
        <w:t>Screenshots</w:t>
      </w:r>
    </w:p>
    <w:p w:rsidR="70AFAC6D" w:rsidP="5BFB5B9C" w:rsidRDefault="70AFAC6D" w14:paraId="4E22EF50" w14:textId="708E598E">
      <w:pPr>
        <w:spacing w:line="257" w:lineRule="auto"/>
        <w:jc w:val="center"/>
        <w:rPr>
          <w:rFonts w:ascii="Georgia" w:hAnsi="Georgia" w:eastAsia="Georgia" w:cs="Georgia" w:asciiTheme="minorAscii" w:hAnsiTheme="minorAscii" w:eastAsiaTheme="minorAscii" w:cstheme="minorAscii"/>
          <w:noProof w:val="0"/>
          <w:sz w:val="24"/>
          <w:szCs w:val="24"/>
          <w:lang w:val="en-US"/>
        </w:rPr>
      </w:pPr>
    </w:p>
    <w:p w:rsidR="70AFAC6D" w:rsidP="5BFB5B9C" w:rsidRDefault="70AFAC6D" w14:paraId="5CE4CD80" w14:textId="6B39275E">
      <w:pPr>
        <w:spacing w:line="257" w:lineRule="auto"/>
        <w:jc w:val="center"/>
        <w:rPr>
          <w:rFonts w:ascii="Georgia" w:hAnsi="Georgia" w:eastAsia="Georgia" w:cs="Georgia" w:asciiTheme="minorAscii" w:hAnsiTheme="minorAscii" w:eastAsiaTheme="minorAscii" w:cstheme="minorAscii"/>
          <w:noProof w:val="0"/>
          <w:sz w:val="24"/>
          <w:szCs w:val="24"/>
          <w:lang w:val="en-US"/>
        </w:rPr>
      </w:pPr>
      <w:r w:rsidRPr="5BFB5B9C" w:rsidR="5E233C4F">
        <w:rPr>
          <w:rFonts w:ascii="Georgia" w:hAnsi="Georgia" w:eastAsia="Georgia" w:cs="Georgia" w:asciiTheme="minorAscii" w:hAnsiTheme="minorAscii" w:eastAsiaTheme="minorAscii" w:cstheme="minorAscii"/>
          <w:noProof w:val="0"/>
          <w:sz w:val="24"/>
          <w:szCs w:val="24"/>
          <w:lang w:val="en-US"/>
        </w:rPr>
        <w:t>Activating Palo Alto Client.</w:t>
      </w:r>
    </w:p>
    <w:p w:rsidR="70AFAC6D" w:rsidP="5BFB5B9C" w:rsidRDefault="70AFAC6D" w14:paraId="2A04B780" w14:textId="0E8A1F76">
      <w:pPr>
        <w:pStyle w:val="Normal"/>
        <w:spacing w:line="257" w:lineRule="auto"/>
        <w:jc w:val="center"/>
        <w:rPr>
          <w:rFonts w:ascii="Georgia" w:hAnsi="Georgia" w:eastAsia="Georgia" w:cs="Georgia" w:asciiTheme="minorAscii" w:hAnsiTheme="minorAscii" w:eastAsiaTheme="minorAscii" w:cstheme="minorAscii"/>
          <w:sz w:val="24"/>
          <w:szCs w:val="24"/>
        </w:rPr>
      </w:pPr>
      <w:r w:rsidR="5E233C4F">
        <w:drawing>
          <wp:inline wp14:editId="7F946A7F" wp14:anchorId="586AB7F2">
            <wp:extent cx="4572000" cy="2419350"/>
            <wp:effectExtent l="0" t="0" r="0" b="0"/>
            <wp:docPr id="1216576821" name="" title=""/>
            <wp:cNvGraphicFramePr>
              <a:graphicFrameLocks noChangeAspect="1"/>
            </wp:cNvGraphicFramePr>
            <a:graphic>
              <a:graphicData uri="http://schemas.openxmlformats.org/drawingml/2006/picture">
                <pic:pic>
                  <pic:nvPicPr>
                    <pic:cNvPr id="0" name=""/>
                    <pic:cNvPicPr/>
                  </pic:nvPicPr>
                  <pic:blipFill>
                    <a:blip r:embed="R6d13699ff5ff4a2e">
                      <a:extLst>
                        <a:ext xmlns:a="http://schemas.openxmlformats.org/drawingml/2006/main" uri="{28A0092B-C50C-407E-A947-70E740481C1C}">
                          <a14:useLocalDpi val="0"/>
                        </a:ext>
                      </a:extLst>
                    </a:blip>
                    <a:stretch>
                      <a:fillRect/>
                    </a:stretch>
                  </pic:blipFill>
                  <pic:spPr>
                    <a:xfrm>
                      <a:off x="0" y="0"/>
                      <a:ext cx="4572000" cy="2419350"/>
                    </a:xfrm>
                    <a:prstGeom prst="rect">
                      <a:avLst/>
                    </a:prstGeom>
                  </pic:spPr>
                </pic:pic>
              </a:graphicData>
            </a:graphic>
          </wp:inline>
        </w:drawing>
      </w:r>
    </w:p>
    <w:p w:rsidR="70AFAC6D" w:rsidP="5BFB5B9C" w:rsidRDefault="70AFAC6D" w14:paraId="496BD5CA" w14:textId="60EEE6AE">
      <w:pPr>
        <w:spacing w:line="257" w:lineRule="auto"/>
        <w:jc w:val="center"/>
        <w:rPr>
          <w:rFonts w:ascii="Georgia" w:hAnsi="Georgia" w:eastAsia="Georgia" w:cs="Georgia" w:asciiTheme="minorAscii" w:hAnsiTheme="minorAscii" w:eastAsiaTheme="minorAscii" w:cstheme="minorAscii"/>
          <w:noProof w:val="0"/>
          <w:sz w:val="24"/>
          <w:szCs w:val="24"/>
          <w:lang w:val="en-US"/>
        </w:rPr>
      </w:pPr>
    </w:p>
    <w:p w:rsidR="70AFAC6D" w:rsidP="5BFB5B9C" w:rsidRDefault="70AFAC6D" w14:paraId="5C997F8E" w14:textId="2BCA6AAB">
      <w:pPr>
        <w:spacing w:line="257" w:lineRule="auto"/>
        <w:jc w:val="center"/>
        <w:rPr>
          <w:rFonts w:ascii="Georgia" w:hAnsi="Georgia" w:eastAsia="Georgia" w:cs="Georgia" w:asciiTheme="minorAscii" w:hAnsiTheme="minorAscii" w:eastAsiaTheme="minorAscii" w:cstheme="minorAscii"/>
          <w:noProof w:val="0"/>
          <w:sz w:val="24"/>
          <w:szCs w:val="24"/>
          <w:lang w:val="en-US"/>
        </w:rPr>
      </w:pPr>
      <w:r w:rsidRPr="5BFB5B9C" w:rsidR="5E233C4F">
        <w:rPr>
          <w:rFonts w:ascii="Georgia" w:hAnsi="Georgia" w:eastAsia="Georgia" w:cs="Georgia" w:asciiTheme="minorAscii" w:hAnsiTheme="minorAscii" w:eastAsiaTheme="minorAscii" w:cstheme="minorAscii"/>
          <w:noProof w:val="0"/>
          <w:sz w:val="24"/>
          <w:szCs w:val="24"/>
          <w:lang w:val="en-US"/>
        </w:rPr>
        <w:t>Created DNS Proxy profile for clientless apps.</w:t>
      </w:r>
    </w:p>
    <w:p w:rsidR="70AFAC6D" w:rsidP="5BFB5B9C" w:rsidRDefault="70AFAC6D" w14:paraId="23CBED5F" w14:textId="15A567F0">
      <w:pPr>
        <w:pStyle w:val="Normal"/>
        <w:jc w:val="center"/>
        <w:rPr>
          <w:rFonts w:ascii="Georgia" w:hAnsi="Georgia" w:eastAsia="Georgia" w:cs="Georgia" w:asciiTheme="minorAscii" w:hAnsiTheme="minorAscii" w:eastAsiaTheme="minorAscii" w:cstheme="minorAscii"/>
          <w:sz w:val="24"/>
          <w:szCs w:val="24"/>
        </w:rPr>
      </w:pPr>
      <w:r w:rsidR="5E233C4F">
        <w:drawing>
          <wp:inline wp14:editId="071C4EE9" wp14:anchorId="0A5DEEDD">
            <wp:extent cx="4572000" cy="3057525"/>
            <wp:effectExtent l="0" t="0" r="0" b="0"/>
            <wp:docPr id="1282450441" name="" title=""/>
            <wp:cNvGraphicFramePr>
              <a:graphicFrameLocks noChangeAspect="1"/>
            </wp:cNvGraphicFramePr>
            <a:graphic>
              <a:graphicData uri="http://schemas.openxmlformats.org/drawingml/2006/picture">
                <pic:pic>
                  <pic:nvPicPr>
                    <pic:cNvPr id="0" name=""/>
                    <pic:cNvPicPr/>
                  </pic:nvPicPr>
                  <pic:blipFill>
                    <a:blip r:embed="R3896f3b8fa1945fb">
                      <a:extLst>
                        <a:ext xmlns:a="http://schemas.openxmlformats.org/drawingml/2006/main" uri="{28A0092B-C50C-407E-A947-70E740481C1C}">
                          <a14:useLocalDpi val="0"/>
                        </a:ext>
                      </a:extLst>
                    </a:blip>
                    <a:stretch>
                      <a:fillRect/>
                    </a:stretch>
                  </pic:blipFill>
                  <pic:spPr>
                    <a:xfrm>
                      <a:off x="0" y="0"/>
                      <a:ext cx="4572000" cy="3057525"/>
                    </a:xfrm>
                    <a:prstGeom prst="rect">
                      <a:avLst/>
                    </a:prstGeom>
                  </pic:spPr>
                </pic:pic>
              </a:graphicData>
            </a:graphic>
          </wp:inline>
        </w:drawing>
      </w:r>
    </w:p>
    <w:p w:rsidR="00EA748C" w:rsidP="5BFB5B9C" w:rsidRDefault="00EA748C" w14:paraId="4579823D" w14:textId="33D460E7">
      <w:pPr>
        <w:pStyle w:val="Normal"/>
        <w:spacing w:after="160"/>
        <w:jc w:val="center"/>
        <w:rPr>
          <w:rFonts w:ascii="Georgia" w:hAnsi="Georgia" w:eastAsia="Georgia" w:cs="Georgia" w:asciiTheme="minorAscii" w:hAnsiTheme="minorAscii" w:eastAsiaTheme="minorAscii" w:cstheme="minorAscii"/>
          <w:sz w:val="24"/>
          <w:szCs w:val="24"/>
        </w:rPr>
      </w:pPr>
    </w:p>
    <w:p w:rsidR="00EA748C" w:rsidP="5BFB5B9C" w:rsidRDefault="00EA748C" w14:paraId="375E8A2E" w14:textId="22C02D87">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r w:rsidRPr="5BFB5B9C" w:rsidR="5E233C4F">
        <w:rPr>
          <w:rFonts w:ascii="Georgia" w:hAnsi="Georgia" w:eastAsia="Georgia" w:cs="Georgia" w:asciiTheme="minorAscii" w:hAnsiTheme="minorAscii" w:eastAsiaTheme="minorAscii" w:cstheme="minorAscii"/>
          <w:noProof w:val="0"/>
          <w:sz w:val="24"/>
          <w:szCs w:val="24"/>
          <w:lang w:val="en-US"/>
        </w:rPr>
        <w:t>Generated Root CA, Intermediate CA, and Server certificate. The client certificate is for certificate authentication.</w:t>
      </w:r>
    </w:p>
    <w:p w:rsidR="00EA748C" w:rsidP="5BFB5B9C" w:rsidRDefault="00EA748C" w14:paraId="2B44EB21" w14:textId="211EBE7A">
      <w:pPr>
        <w:pStyle w:val="Normal"/>
        <w:spacing w:after="160"/>
        <w:jc w:val="center"/>
        <w:rPr>
          <w:rFonts w:ascii="Georgia" w:hAnsi="Georgia" w:eastAsia="Georgia" w:cs="Georgia" w:asciiTheme="minorAscii" w:hAnsiTheme="minorAscii" w:eastAsiaTheme="minorAscii" w:cstheme="minorAscii"/>
          <w:sz w:val="24"/>
          <w:szCs w:val="24"/>
        </w:rPr>
      </w:pPr>
      <w:r w:rsidR="5E233C4F">
        <w:drawing>
          <wp:inline wp14:editId="43AFEE29" wp14:anchorId="1BE71CEC">
            <wp:extent cx="4572000" cy="457200"/>
            <wp:effectExtent l="0" t="0" r="0" b="0"/>
            <wp:docPr id="356684906" name="" title=""/>
            <wp:cNvGraphicFramePr>
              <a:graphicFrameLocks noChangeAspect="1"/>
            </wp:cNvGraphicFramePr>
            <a:graphic>
              <a:graphicData uri="http://schemas.openxmlformats.org/drawingml/2006/picture">
                <pic:pic>
                  <pic:nvPicPr>
                    <pic:cNvPr id="0" name=""/>
                    <pic:cNvPicPr/>
                  </pic:nvPicPr>
                  <pic:blipFill>
                    <a:blip r:embed="Re72a9aaa69844435">
                      <a:extLst>
                        <a:ext xmlns:a="http://schemas.openxmlformats.org/drawingml/2006/main" uri="{28A0092B-C50C-407E-A947-70E740481C1C}">
                          <a14:useLocalDpi val="0"/>
                        </a:ext>
                      </a:extLst>
                    </a:blip>
                    <a:stretch>
                      <a:fillRect/>
                    </a:stretch>
                  </pic:blipFill>
                  <pic:spPr>
                    <a:xfrm>
                      <a:off x="0" y="0"/>
                      <a:ext cx="4572000" cy="457200"/>
                    </a:xfrm>
                    <a:prstGeom prst="rect">
                      <a:avLst/>
                    </a:prstGeom>
                  </pic:spPr>
                </pic:pic>
              </a:graphicData>
            </a:graphic>
          </wp:inline>
        </w:drawing>
      </w:r>
    </w:p>
    <w:p w:rsidR="00EA748C" w:rsidP="5BFB5B9C" w:rsidRDefault="00EA748C" w14:paraId="1D0CF18D" w14:textId="620D0178">
      <w:pPr>
        <w:pStyle w:val="Normal"/>
        <w:spacing w:after="160"/>
        <w:jc w:val="center"/>
        <w:rPr>
          <w:rFonts w:ascii="Georgia" w:hAnsi="Georgia" w:eastAsia="Georgia" w:cs="Georgia" w:asciiTheme="minorAscii" w:hAnsiTheme="minorAscii" w:eastAsiaTheme="minorAscii" w:cstheme="minorAscii"/>
          <w:sz w:val="24"/>
          <w:szCs w:val="24"/>
        </w:rPr>
      </w:pPr>
    </w:p>
    <w:p w:rsidR="00EA748C" w:rsidP="5BFB5B9C" w:rsidRDefault="00EA748C" w14:paraId="247A175F" w14:textId="327007FB">
      <w:pPr>
        <w:pStyle w:val="Normal"/>
        <w:spacing w:after="160"/>
        <w:jc w:val="center"/>
        <w:rPr>
          <w:rFonts w:ascii="Georgia" w:hAnsi="Georgia" w:eastAsia="Georgia" w:cs="Georgia" w:asciiTheme="minorAscii" w:hAnsiTheme="minorAscii" w:eastAsiaTheme="minorAscii" w:cstheme="minorAscii"/>
          <w:noProof w:val="0"/>
          <w:sz w:val="24"/>
          <w:szCs w:val="24"/>
          <w:lang w:val="en-US"/>
        </w:rPr>
      </w:pPr>
      <w:r w:rsidRPr="5BFB5B9C" w:rsidR="5E233C4F">
        <w:rPr>
          <w:rFonts w:ascii="Georgia" w:hAnsi="Georgia" w:eastAsia="Georgia" w:cs="Georgia" w:asciiTheme="minorAscii" w:hAnsiTheme="minorAscii" w:eastAsiaTheme="minorAscii" w:cstheme="minorAscii"/>
          <w:noProof w:val="0"/>
          <w:sz w:val="24"/>
          <w:szCs w:val="24"/>
          <w:lang w:val="en-US"/>
        </w:rPr>
        <w:t>SSL/TLS Profile for the Global Protect portal.</w:t>
      </w:r>
    </w:p>
    <w:p w:rsidR="00EA748C" w:rsidP="5BFB5B9C" w:rsidRDefault="00EA748C" w14:paraId="38D941A4" w14:textId="5F04B9F6">
      <w:pPr>
        <w:pStyle w:val="Normal"/>
        <w:spacing w:after="160"/>
        <w:jc w:val="center"/>
        <w:rPr>
          <w:rFonts w:ascii="Georgia" w:hAnsi="Georgia" w:eastAsia="Georgia" w:cs="Georgia" w:asciiTheme="minorAscii" w:hAnsiTheme="minorAscii" w:eastAsiaTheme="minorAscii" w:cstheme="minorAscii"/>
          <w:sz w:val="24"/>
          <w:szCs w:val="24"/>
        </w:rPr>
      </w:pPr>
      <w:r w:rsidR="5E233C4F">
        <w:drawing>
          <wp:inline wp14:editId="7624D8E0" wp14:anchorId="192C2ADE">
            <wp:extent cx="4096389" cy="2543175"/>
            <wp:effectExtent l="0" t="0" r="0" b="0"/>
            <wp:docPr id="300678591" name="" title=""/>
            <wp:cNvGraphicFramePr>
              <a:graphicFrameLocks noChangeAspect="1"/>
            </wp:cNvGraphicFramePr>
            <a:graphic>
              <a:graphicData uri="http://schemas.openxmlformats.org/drawingml/2006/picture">
                <pic:pic>
                  <pic:nvPicPr>
                    <pic:cNvPr id="0" name=""/>
                    <pic:cNvPicPr/>
                  </pic:nvPicPr>
                  <pic:blipFill>
                    <a:blip r:embed="R48eac75e67794cb6">
                      <a:extLst>
                        <a:ext xmlns:a="http://schemas.openxmlformats.org/drawingml/2006/main" uri="{28A0092B-C50C-407E-A947-70E740481C1C}">
                          <a14:useLocalDpi val="0"/>
                        </a:ext>
                      </a:extLst>
                    </a:blip>
                    <a:stretch>
                      <a:fillRect/>
                    </a:stretch>
                  </pic:blipFill>
                  <pic:spPr>
                    <a:xfrm>
                      <a:off x="0" y="0"/>
                      <a:ext cx="4096389" cy="2543175"/>
                    </a:xfrm>
                    <a:prstGeom prst="rect">
                      <a:avLst/>
                    </a:prstGeom>
                  </pic:spPr>
                </pic:pic>
              </a:graphicData>
            </a:graphic>
          </wp:inline>
        </w:drawing>
      </w:r>
    </w:p>
    <w:p w:rsidR="00EA748C" w:rsidP="5BFB5B9C" w:rsidRDefault="00EA748C" w14:paraId="5C2D319B" w14:textId="6ADCC6EB">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55978BFD" w14:textId="1714C59C">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r w:rsidRPr="5BFB5B9C" w:rsidR="5E233C4F">
        <w:rPr>
          <w:rFonts w:ascii="Georgia" w:hAnsi="Georgia" w:eastAsia="Georgia" w:cs="Georgia" w:asciiTheme="minorAscii" w:hAnsiTheme="minorAscii" w:eastAsiaTheme="minorAscii" w:cstheme="minorAscii"/>
          <w:noProof w:val="0"/>
          <w:sz w:val="24"/>
          <w:szCs w:val="24"/>
          <w:lang w:val="en-US"/>
        </w:rPr>
        <w:t>Certificate Profile for Certificate authentication.</w:t>
      </w:r>
    </w:p>
    <w:p w:rsidR="00EA748C" w:rsidP="5BFB5B9C" w:rsidRDefault="00EA748C" w14:paraId="457CBF24" w14:textId="3EAD6A07">
      <w:pPr>
        <w:pStyle w:val="Normal"/>
        <w:spacing w:after="160"/>
        <w:jc w:val="center"/>
        <w:rPr>
          <w:rFonts w:ascii="Georgia" w:hAnsi="Georgia" w:eastAsia="Georgia" w:cs="Georgia" w:asciiTheme="minorAscii" w:hAnsiTheme="minorAscii" w:eastAsiaTheme="minorAscii" w:cstheme="minorAscii"/>
          <w:sz w:val="24"/>
          <w:szCs w:val="24"/>
        </w:rPr>
      </w:pPr>
      <w:r w:rsidR="5E233C4F">
        <w:drawing>
          <wp:inline wp14:editId="77534BEA" wp14:anchorId="290E4263">
            <wp:extent cx="3752850" cy="2290802"/>
            <wp:effectExtent l="0" t="0" r="0" b="0"/>
            <wp:docPr id="1893814369" name="" title=""/>
            <wp:cNvGraphicFramePr>
              <a:graphicFrameLocks noChangeAspect="1"/>
            </wp:cNvGraphicFramePr>
            <a:graphic>
              <a:graphicData uri="http://schemas.openxmlformats.org/drawingml/2006/picture">
                <pic:pic>
                  <pic:nvPicPr>
                    <pic:cNvPr id="0" name=""/>
                    <pic:cNvPicPr/>
                  </pic:nvPicPr>
                  <pic:blipFill>
                    <a:blip r:embed="R8d5bf254b8af4f5e">
                      <a:extLst>
                        <a:ext xmlns:a="http://schemas.openxmlformats.org/drawingml/2006/main" uri="{28A0092B-C50C-407E-A947-70E740481C1C}">
                          <a14:useLocalDpi val="0"/>
                        </a:ext>
                      </a:extLst>
                    </a:blip>
                    <a:stretch>
                      <a:fillRect/>
                    </a:stretch>
                  </pic:blipFill>
                  <pic:spPr>
                    <a:xfrm>
                      <a:off x="0" y="0"/>
                      <a:ext cx="3752850" cy="2290802"/>
                    </a:xfrm>
                    <a:prstGeom prst="rect">
                      <a:avLst/>
                    </a:prstGeom>
                  </pic:spPr>
                </pic:pic>
              </a:graphicData>
            </a:graphic>
          </wp:inline>
        </w:drawing>
      </w:r>
    </w:p>
    <w:p w:rsidR="00EA748C" w:rsidP="5BFB5B9C" w:rsidRDefault="00EA748C" w14:paraId="5C97B0B5" w14:textId="366302C6">
      <w:pPr>
        <w:pStyle w:val="Normal"/>
        <w:spacing w:after="160"/>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795E0413" w14:textId="27520E9E">
      <w:pPr>
        <w:pStyle w:val="Normal"/>
        <w:spacing w:after="160"/>
        <w:jc w:val="center"/>
        <w:rPr>
          <w:rFonts w:ascii="Georgia" w:hAnsi="Georgia" w:eastAsia="Georgia" w:cs="Georgia" w:asciiTheme="minorAscii" w:hAnsiTheme="minorAscii" w:eastAsiaTheme="minorAscii" w:cstheme="minorAscii"/>
          <w:noProof w:val="0"/>
          <w:sz w:val="24"/>
          <w:szCs w:val="24"/>
          <w:lang w:val="en-US"/>
        </w:rPr>
      </w:pPr>
      <w:r w:rsidRPr="5BFB5B9C" w:rsidR="5E233C4F">
        <w:rPr>
          <w:rFonts w:ascii="Georgia" w:hAnsi="Georgia" w:eastAsia="Georgia" w:cs="Georgia" w:asciiTheme="minorAscii" w:hAnsiTheme="minorAscii" w:eastAsiaTheme="minorAscii" w:cstheme="minorAscii"/>
          <w:noProof w:val="0"/>
          <w:sz w:val="24"/>
          <w:szCs w:val="24"/>
          <w:lang w:val="en-US"/>
        </w:rPr>
        <w:t>Created a local user that is used for local user authentication.</w:t>
      </w:r>
    </w:p>
    <w:p w:rsidR="00EA748C" w:rsidP="5BFB5B9C" w:rsidRDefault="00EA748C" w14:paraId="1242EE6D" w14:textId="3F744E3D">
      <w:pPr>
        <w:pStyle w:val="Normal"/>
        <w:spacing w:after="160"/>
        <w:jc w:val="center"/>
        <w:rPr>
          <w:rFonts w:ascii="Georgia" w:hAnsi="Georgia" w:eastAsia="Georgia" w:cs="Georgia" w:asciiTheme="minorAscii" w:hAnsiTheme="minorAscii" w:eastAsiaTheme="minorAscii" w:cstheme="minorAscii"/>
          <w:sz w:val="24"/>
          <w:szCs w:val="24"/>
        </w:rPr>
      </w:pPr>
      <w:r w:rsidR="5E233C4F">
        <w:drawing>
          <wp:inline wp14:editId="46C36C92" wp14:anchorId="5B820CB5">
            <wp:extent cx="4124325" cy="1924685"/>
            <wp:effectExtent l="0" t="0" r="0" b="0"/>
            <wp:docPr id="772603497" name="" title=""/>
            <wp:cNvGraphicFramePr>
              <a:graphicFrameLocks noChangeAspect="1"/>
            </wp:cNvGraphicFramePr>
            <a:graphic>
              <a:graphicData uri="http://schemas.openxmlformats.org/drawingml/2006/picture">
                <pic:pic>
                  <pic:nvPicPr>
                    <pic:cNvPr id="0" name=""/>
                    <pic:cNvPicPr/>
                  </pic:nvPicPr>
                  <pic:blipFill>
                    <a:blip r:embed="Rf35c9d7ea91b4c6f">
                      <a:extLst>
                        <a:ext xmlns:a="http://schemas.openxmlformats.org/drawingml/2006/main" uri="{28A0092B-C50C-407E-A947-70E740481C1C}">
                          <a14:useLocalDpi val="0"/>
                        </a:ext>
                      </a:extLst>
                    </a:blip>
                    <a:stretch>
                      <a:fillRect/>
                    </a:stretch>
                  </pic:blipFill>
                  <pic:spPr>
                    <a:xfrm>
                      <a:off x="0" y="0"/>
                      <a:ext cx="4124325" cy="1924685"/>
                    </a:xfrm>
                    <a:prstGeom prst="rect">
                      <a:avLst/>
                    </a:prstGeom>
                  </pic:spPr>
                </pic:pic>
              </a:graphicData>
            </a:graphic>
          </wp:inline>
        </w:drawing>
      </w:r>
    </w:p>
    <w:p w:rsidR="00EA748C" w:rsidP="5BFB5B9C" w:rsidRDefault="00EA748C" w14:paraId="1379F9D6" w14:textId="33167DD2">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r w:rsidRPr="5BFB5B9C" w:rsidR="5E233C4F">
        <w:rPr>
          <w:rFonts w:ascii="Georgia" w:hAnsi="Georgia" w:eastAsia="Georgia" w:cs="Georgia" w:asciiTheme="minorAscii" w:hAnsiTheme="minorAscii" w:eastAsiaTheme="minorAscii" w:cstheme="minorAscii"/>
          <w:noProof w:val="0"/>
          <w:sz w:val="24"/>
          <w:szCs w:val="24"/>
          <w:lang w:val="en-US"/>
        </w:rPr>
        <w:t>Authentication profile for Global protect to authenticate local users.</w:t>
      </w:r>
    </w:p>
    <w:p w:rsidR="00EA748C" w:rsidP="5BFB5B9C" w:rsidRDefault="00EA748C" w14:paraId="32AE451D" w14:textId="07AAC1CC">
      <w:pPr>
        <w:pStyle w:val="Normal"/>
        <w:spacing w:after="160" w:line="257" w:lineRule="auto"/>
        <w:jc w:val="center"/>
        <w:rPr>
          <w:rFonts w:ascii="Georgia" w:hAnsi="Georgia" w:eastAsia="Georgia" w:cs="Georgia" w:asciiTheme="minorAscii" w:hAnsiTheme="minorAscii" w:eastAsiaTheme="minorAscii" w:cstheme="minorAscii"/>
          <w:sz w:val="24"/>
          <w:szCs w:val="24"/>
        </w:rPr>
      </w:pPr>
      <w:r w:rsidR="5E233C4F">
        <w:drawing>
          <wp:inline wp14:editId="08F1AB81" wp14:anchorId="09E5B2D2">
            <wp:extent cx="4572000" cy="2543175"/>
            <wp:effectExtent l="0" t="0" r="0" b="0"/>
            <wp:docPr id="1780146319" name="" title=""/>
            <wp:cNvGraphicFramePr>
              <a:graphicFrameLocks noChangeAspect="1"/>
            </wp:cNvGraphicFramePr>
            <a:graphic>
              <a:graphicData uri="http://schemas.openxmlformats.org/drawingml/2006/picture">
                <pic:pic>
                  <pic:nvPicPr>
                    <pic:cNvPr id="0" name=""/>
                    <pic:cNvPicPr/>
                  </pic:nvPicPr>
                  <pic:blipFill>
                    <a:blip r:embed="R806fd778d15c469a">
                      <a:extLst>
                        <a:ext xmlns:a="http://schemas.openxmlformats.org/drawingml/2006/main" uri="{28A0092B-C50C-407E-A947-70E740481C1C}">
                          <a14:useLocalDpi val="0"/>
                        </a:ext>
                      </a:extLst>
                    </a:blip>
                    <a:stretch>
                      <a:fillRect/>
                    </a:stretch>
                  </pic:blipFill>
                  <pic:spPr>
                    <a:xfrm>
                      <a:off x="0" y="0"/>
                      <a:ext cx="4572000" cy="2543175"/>
                    </a:xfrm>
                    <a:prstGeom prst="rect">
                      <a:avLst/>
                    </a:prstGeom>
                  </pic:spPr>
                </pic:pic>
              </a:graphicData>
            </a:graphic>
          </wp:inline>
        </w:drawing>
      </w:r>
    </w:p>
    <w:p w:rsidR="00EA748C" w:rsidP="5BFB5B9C" w:rsidRDefault="00EA748C" w14:paraId="4AD5E5F1" w14:textId="49F88229">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56B6D51C" w14:textId="6365B40E">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r w:rsidRPr="5BFB5B9C" w:rsidR="5E233C4F">
        <w:rPr>
          <w:rFonts w:ascii="Georgia" w:hAnsi="Georgia" w:eastAsia="Georgia" w:cs="Georgia" w:asciiTheme="minorAscii" w:hAnsiTheme="minorAscii" w:eastAsiaTheme="minorAscii" w:cstheme="minorAscii"/>
          <w:noProof w:val="0"/>
          <w:sz w:val="24"/>
          <w:szCs w:val="24"/>
          <w:lang w:val="en-US"/>
        </w:rPr>
        <w:t>Tunnel interface for the Global Protect portal.</w:t>
      </w:r>
    </w:p>
    <w:p w:rsidR="00EA748C" w:rsidP="5BFB5B9C" w:rsidRDefault="00EA748C" w14:paraId="357C67CD" w14:textId="7DC5A3CE">
      <w:pPr>
        <w:pStyle w:val="Normal"/>
        <w:spacing w:after="160" w:line="257" w:lineRule="auto"/>
        <w:jc w:val="center"/>
        <w:rPr>
          <w:rFonts w:ascii="Georgia" w:hAnsi="Georgia" w:eastAsia="Georgia" w:cs="Georgia" w:asciiTheme="minorAscii" w:hAnsiTheme="minorAscii" w:eastAsiaTheme="minorAscii" w:cstheme="minorAscii"/>
          <w:sz w:val="24"/>
          <w:szCs w:val="24"/>
        </w:rPr>
      </w:pPr>
      <w:r w:rsidR="5E233C4F">
        <w:drawing>
          <wp:inline wp14:editId="503B699A" wp14:anchorId="72948067">
            <wp:extent cx="4572000" cy="2019300"/>
            <wp:effectExtent l="0" t="0" r="0" b="0"/>
            <wp:docPr id="1715090014" name="" title=""/>
            <wp:cNvGraphicFramePr>
              <a:graphicFrameLocks noChangeAspect="1"/>
            </wp:cNvGraphicFramePr>
            <a:graphic>
              <a:graphicData uri="http://schemas.openxmlformats.org/drawingml/2006/picture">
                <pic:pic>
                  <pic:nvPicPr>
                    <pic:cNvPr id="0" name=""/>
                    <pic:cNvPicPr/>
                  </pic:nvPicPr>
                  <pic:blipFill>
                    <a:blip r:embed="Rca439bffb56f4063">
                      <a:extLst>
                        <a:ext xmlns:a="http://schemas.openxmlformats.org/drawingml/2006/main" uri="{28A0092B-C50C-407E-A947-70E740481C1C}">
                          <a14:useLocalDpi val="0"/>
                        </a:ext>
                      </a:extLst>
                    </a:blip>
                    <a:stretch>
                      <a:fillRect/>
                    </a:stretch>
                  </pic:blipFill>
                  <pic:spPr>
                    <a:xfrm>
                      <a:off x="0" y="0"/>
                      <a:ext cx="4572000" cy="2019300"/>
                    </a:xfrm>
                    <a:prstGeom prst="rect">
                      <a:avLst/>
                    </a:prstGeom>
                  </pic:spPr>
                </pic:pic>
              </a:graphicData>
            </a:graphic>
          </wp:inline>
        </w:drawing>
      </w:r>
    </w:p>
    <w:p w:rsidR="00EA748C" w:rsidP="5BFB5B9C" w:rsidRDefault="00EA748C" w14:paraId="647C468A" w14:textId="089D777C">
      <w:pPr>
        <w:pStyle w:val="Normal"/>
        <w:spacing w:after="160" w:line="257" w:lineRule="auto"/>
        <w:jc w:val="center"/>
        <w:rPr>
          <w:rFonts w:ascii="Georgia" w:hAnsi="Georgia" w:eastAsia="Georgia" w:cs="Georgia" w:asciiTheme="minorAscii" w:hAnsiTheme="minorAscii" w:eastAsiaTheme="minorAscii" w:cstheme="minorAscii"/>
          <w:sz w:val="24"/>
          <w:szCs w:val="24"/>
        </w:rPr>
      </w:pPr>
    </w:p>
    <w:p w:rsidR="00EA748C" w:rsidP="5BFB5B9C" w:rsidRDefault="00EA748C" w14:paraId="3DB69A2F" w14:textId="68982294">
      <w:pPr>
        <w:pStyle w:val="Normal"/>
        <w:spacing w:after="160"/>
        <w:jc w:val="center"/>
        <w:rPr>
          <w:rFonts w:ascii="Georgia" w:hAnsi="Georgia" w:eastAsia="Georgia" w:cs="Georgia" w:asciiTheme="minorAscii" w:hAnsiTheme="minorAscii" w:eastAsiaTheme="minorAscii" w:cstheme="minorAscii"/>
          <w:noProof w:val="0"/>
          <w:sz w:val="24"/>
          <w:szCs w:val="24"/>
          <w:lang w:val="en-US"/>
        </w:rPr>
      </w:pPr>
      <w:r w:rsidRPr="5BFB5B9C" w:rsidR="5E233C4F">
        <w:rPr>
          <w:rFonts w:ascii="Georgia" w:hAnsi="Georgia" w:eastAsia="Georgia" w:cs="Georgia" w:asciiTheme="minorAscii" w:hAnsiTheme="minorAscii" w:eastAsiaTheme="minorAscii" w:cstheme="minorAscii"/>
          <w:noProof w:val="0"/>
          <w:sz w:val="24"/>
          <w:szCs w:val="24"/>
          <w:lang w:val="en-US"/>
        </w:rPr>
        <w:t xml:space="preserve">Configured an IPv4 address for the tunnel interface, even though </w:t>
      </w:r>
      <w:r w:rsidRPr="5BFB5B9C" w:rsidR="5E233C4F">
        <w:rPr>
          <w:rFonts w:ascii="Georgia" w:hAnsi="Georgia" w:eastAsia="Georgia" w:cs="Georgia" w:asciiTheme="minorAscii" w:hAnsiTheme="minorAscii" w:eastAsiaTheme="minorAscii" w:cstheme="minorAscii"/>
          <w:noProof w:val="0"/>
          <w:sz w:val="24"/>
          <w:szCs w:val="24"/>
          <w:lang w:val="en-US"/>
        </w:rPr>
        <w:t>it’s</w:t>
      </w:r>
      <w:r w:rsidRPr="5BFB5B9C" w:rsidR="5E233C4F">
        <w:rPr>
          <w:rFonts w:ascii="Georgia" w:hAnsi="Georgia" w:eastAsia="Georgia" w:cs="Georgia" w:asciiTheme="minorAscii" w:hAnsiTheme="minorAscii" w:eastAsiaTheme="minorAscii" w:cstheme="minorAscii"/>
          <w:noProof w:val="0"/>
          <w:sz w:val="24"/>
          <w:szCs w:val="24"/>
          <w:lang w:val="en-US"/>
        </w:rPr>
        <w:t xml:space="preserve"> not </w:t>
      </w:r>
      <w:r w:rsidRPr="5BFB5B9C" w:rsidR="5E233C4F">
        <w:rPr>
          <w:rFonts w:ascii="Georgia" w:hAnsi="Georgia" w:eastAsia="Georgia" w:cs="Georgia" w:asciiTheme="minorAscii" w:hAnsiTheme="minorAscii" w:eastAsiaTheme="minorAscii" w:cstheme="minorAscii"/>
          <w:noProof w:val="0"/>
          <w:sz w:val="24"/>
          <w:szCs w:val="24"/>
          <w:lang w:val="en-US"/>
        </w:rPr>
        <w:t>required</w:t>
      </w:r>
      <w:r w:rsidRPr="5BFB5B9C" w:rsidR="5E233C4F">
        <w:rPr>
          <w:rFonts w:ascii="Georgia" w:hAnsi="Georgia" w:eastAsia="Georgia" w:cs="Georgia" w:asciiTheme="minorAscii" w:hAnsiTheme="minorAscii" w:eastAsiaTheme="minorAscii" w:cstheme="minorAscii"/>
          <w:noProof w:val="0"/>
          <w:sz w:val="24"/>
          <w:szCs w:val="24"/>
          <w:lang w:val="en-US"/>
        </w:rPr>
        <w:t xml:space="preserve"> it still works with an IP address assigned to the tunnel interface.</w:t>
      </w:r>
    </w:p>
    <w:p w:rsidR="00EA748C" w:rsidP="5BFB5B9C" w:rsidRDefault="00EA748C" w14:paraId="0E1B4B54" w14:textId="1B9E591E">
      <w:pPr>
        <w:pStyle w:val="Normal"/>
        <w:spacing w:after="160"/>
        <w:jc w:val="center"/>
        <w:rPr>
          <w:rFonts w:ascii="Georgia" w:hAnsi="Georgia" w:eastAsia="Georgia" w:cs="Georgia" w:asciiTheme="minorAscii" w:hAnsiTheme="minorAscii" w:eastAsiaTheme="minorAscii" w:cstheme="minorAscii"/>
          <w:sz w:val="24"/>
          <w:szCs w:val="24"/>
        </w:rPr>
      </w:pPr>
      <w:r w:rsidR="5E233C4F">
        <w:drawing>
          <wp:inline wp14:editId="599D0853" wp14:anchorId="6925FAD3">
            <wp:extent cx="4572000" cy="2619375"/>
            <wp:effectExtent l="0" t="0" r="0" b="0"/>
            <wp:docPr id="647068675" name="" title=""/>
            <wp:cNvGraphicFramePr>
              <a:graphicFrameLocks noChangeAspect="1"/>
            </wp:cNvGraphicFramePr>
            <a:graphic>
              <a:graphicData uri="http://schemas.openxmlformats.org/drawingml/2006/picture">
                <pic:pic>
                  <pic:nvPicPr>
                    <pic:cNvPr id="0" name=""/>
                    <pic:cNvPicPr/>
                  </pic:nvPicPr>
                  <pic:blipFill>
                    <a:blip r:embed="Re0149d9b5a5243e8">
                      <a:extLst>
                        <a:ext xmlns:a="http://schemas.openxmlformats.org/drawingml/2006/main" uri="{28A0092B-C50C-407E-A947-70E740481C1C}">
                          <a14:useLocalDpi val="0"/>
                        </a:ext>
                      </a:extLst>
                    </a:blip>
                    <a:stretch>
                      <a:fillRect/>
                    </a:stretch>
                  </pic:blipFill>
                  <pic:spPr>
                    <a:xfrm>
                      <a:off x="0" y="0"/>
                      <a:ext cx="4572000" cy="2619375"/>
                    </a:xfrm>
                    <a:prstGeom prst="rect">
                      <a:avLst/>
                    </a:prstGeom>
                  </pic:spPr>
                </pic:pic>
              </a:graphicData>
            </a:graphic>
          </wp:inline>
        </w:drawing>
      </w:r>
    </w:p>
    <w:p w:rsidR="00EA748C" w:rsidP="5BFB5B9C" w:rsidRDefault="00EA748C" w14:paraId="13D7CA82" w14:textId="2AC785C5">
      <w:pPr>
        <w:pStyle w:val="Normal"/>
        <w:spacing w:after="160"/>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20F3F507" w14:textId="43EFE688">
      <w:pPr>
        <w:pStyle w:val="Normal"/>
        <w:spacing w:after="160"/>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243029ED" w14:textId="67E0A8E8">
      <w:pPr>
        <w:pStyle w:val="Normal"/>
        <w:spacing w:after="160"/>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5A7B63B9" w14:textId="5BF0A5EB">
      <w:pPr>
        <w:pStyle w:val="Normal"/>
        <w:spacing w:after="160"/>
        <w:jc w:val="center"/>
        <w:rPr>
          <w:rFonts w:ascii="Georgia" w:hAnsi="Georgia" w:eastAsia="Georgia" w:cs="Georgia" w:asciiTheme="minorAscii" w:hAnsiTheme="minorAscii" w:eastAsiaTheme="minorAscii" w:cstheme="minorAscii"/>
          <w:noProof w:val="0"/>
          <w:sz w:val="24"/>
          <w:szCs w:val="24"/>
          <w:lang w:val="en-US"/>
        </w:rPr>
      </w:pPr>
      <w:r w:rsidRPr="5BFB5B9C" w:rsidR="5E233C4F">
        <w:rPr>
          <w:rFonts w:ascii="Georgia" w:hAnsi="Georgia" w:eastAsia="Georgia" w:cs="Georgia" w:asciiTheme="minorAscii" w:hAnsiTheme="minorAscii" w:eastAsiaTheme="minorAscii" w:cstheme="minorAscii"/>
          <w:noProof w:val="0"/>
          <w:sz w:val="24"/>
          <w:szCs w:val="24"/>
          <w:lang w:val="en-US"/>
        </w:rPr>
        <w:t>Created a security zone for Global Protect clients.</w:t>
      </w:r>
    </w:p>
    <w:p w:rsidR="00EA748C" w:rsidP="5BFB5B9C" w:rsidRDefault="00EA748C" w14:paraId="0CD4D714" w14:textId="0101FD58">
      <w:pPr>
        <w:pStyle w:val="Normal"/>
        <w:spacing w:after="160"/>
        <w:jc w:val="center"/>
        <w:rPr>
          <w:rFonts w:ascii="Georgia" w:hAnsi="Georgia" w:eastAsia="Georgia" w:cs="Georgia" w:asciiTheme="minorAscii" w:hAnsiTheme="minorAscii" w:eastAsiaTheme="minorAscii" w:cstheme="minorAscii"/>
          <w:sz w:val="24"/>
          <w:szCs w:val="24"/>
        </w:rPr>
      </w:pPr>
      <w:r w:rsidR="5E233C4F">
        <w:drawing>
          <wp:inline wp14:editId="62A1CC37" wp14:anchorId="6D440C5E">
            <wp:extent cx="4572000" cy="3352800"/>
            <wp:effectExtent l="0" t="0" r="0" b="0"/>
            <wp:docPr id="2120869218" name="" title=""/>
            <wp:cNvGraphicFramePr>
              <a:graphicFrameLocks noChangeAspect="1"/>
            </wp:cNvGraphicFramePr>
            <a:graphic>
              <a:graphicData uri="http://schemas.openxmlformats.org/drawingml/2006/picture">
                <pic:pic>
                  <pic:nvPicPr>
                    <pic:cNvPr id="0" name=""/>
                    <pic:cNvPicPr/>
                  </pic:nvPicPr>
                  <pic:blipFill>
                    <a:blip r:embed="R332895a256704305">
                      <a:extLst>
                        <a:ext xmlns:a="http://schemas.openxmlformats.org/drawingml/2006/main" uri="{28A0092B-C50C-407E-A947-70E740481C1C}">
                          <a14:useLocalDpi val="0"/>
                        </a:ext>
                      </a:extLst>
                    </a:blip>
                    <a:stretch>
                      <a:fillRect/>
                    </a:stretch>
                  </pic:blipFill>
                  <pic:spPr>
                    <a:xfrm>
                      <a:off x="0" y="0"/>
                      <a:ext cx="4572000" cy="3352800"/>
                    </a:xfrm>
                    <a:prstGeom prst="rect">
                      <a:avLst/>
                    </a:prstGeom>
                  </pic:spPr>
                </pic:pic>
              </a:graphicData>
            </a:graphic>
          </wp:inline>
        </w:drawing>
      </w:r>
    </w:p>
    <w:p w:rsidR="00EA748C" w:rsidP="5BFB5B9C" w:rsidRDefault="00EA748C" w14:paraId="5AC7EF3E" w14:textId="427D3EA5">
      <w:pPr>
        <w:pStyle w:val="Normal"/>
        <w:spacing w:after="160"/>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249B0747" w14:textId="7BD48669">
      <w:pPr>
        <w:pStyle w:val="Normal"/>
        <w:spacing w:after="160"/>
        <w:jc w:val="center"/>
        <w:rPr>
          <w:rFonts w:ascii="Georgia" w:hAnsi="Georgia" w:eastAsia="Georgia" w:cs="Georgia" w:asciiTheme="minorAscii" w:hAnsiTheme="minorAscii" w:eastAsiaTheme="minorAscii" w:cstheme="minorAscii"/>
          <w:noProof w:val="0"/>
          <w:sz w:val="24"/>
          <w:szCs w:val="24"/>
          <w:lang w:val="en-US"/>
        </w:rPr>
      </w:pPr>
      <w:r w:rsidRPr="5BFB5B9C" w:rsidR="5E233C4F">
        <w:rPr>
          <w:rFonts w:ascii="Georgia" w:hAnsi="Georgia" w:eastAsia="Georgia" w:cs="Georgia" w:asciiTheme="minorAscii" w:hAnsiTheme="minorAscii" w:eastAsiaTheme="minorAscii" w:cstheme="minorAscii"/>
          <w:noProof w:val="0"/>
          <w:sz w:val="24"/>
          <w:szCs w:val="24"/>
          <w:lang w:val="en-US"/>
        </w:rPr>
        <w:t>Created a security policy for Global Protect Clients.</w:t>
      </w:r>
    </w:p>
    <w:p w:rsidR="00EA748C" w:rsidP="5BFB5B9C" w:rsidRDefault="00EA748C" w14:paraId="57D7028B" w14:textId="2AB5AA2B">
      <w:pPr>
        <w:pStyle w:val="Normal"/>
        <w:spacing w:after="160"/>
        <w:jc w:val="center"/>
        <w:rPr>
          <w:rFonts w:ascii="Georgia" w:hAnsi="Georgia" w:eastAsia="Georgia" w:cs="Georgia" w:asciiTheme="minorAscii" w:hAnsiTheme="minorAscii" w:eastAsiaTheme="minorAscii" w:cstheme="minorAscii"/>
          <w:sz w:val="24"/>
          <w:szCs w:val="24"/>
        </w:rPr>
      </w:pPr>
      <w:r w:rsidR="5E233C4F">
        <w:drawing>
          <wp:inline wp14:editId="45AE1DED" wp14:anchorId="48199448">
            <wp:extent cx="4572000" cy="1628775"/>
            <wp:effectExtent l="0" t="0" r="0" b="0"/>
            <wp:docPr id="1980048326" name="" title=""/>
            <wp:cNvGraphicFramePr>
              <a:graphicFrameLocks noChangeAspect="1"/>
            </wp:cNvGraphicFramePr>
            <a:graphic>
              <a:graphicData uri="http://schemas.openxmlformats.org/drawingml/2006/picture">
                <pic:pic>
                  <pic:nvPicPr>
                    <pic:cNvPr id="0" name=""/>
                    <pic:cNvPicPr/>
                  </pic:nvPicPr>
                  <pic:blipFill>
                    <a:blip r:embed="R50eee054a1484e3f">
                      <a:extLst>
                        <a:ext xmlns:a="http://schemas.openxmlformats.org/drawingml/2006/main" uri="{28A0092B-C50C-407E-A947-70E740481C1C}">
                          <a14:useLocalDpi val="0"/>
                        </a:ext>
                      </a:extLst>
                    </a:blip>
                    <a:stretch>
                      <a:fillRect/>
                    </a:stretch>
                  </pic:blipFill>
                  <pic:spPr>
                    <a:xfrm>
                      <a:off x="0" y="0"/>
                      <a:ext cx="4572000" cy="1628775"/>
                    </a:xfrm>
                    <a:prstGeom prst="rect">
                      <a:avLst/>
                    </a:prstGeom>
                  </pic:spPr>
                </pic:pic>
              </a:graphicData>
            </a:graphic>
          </wp:inline>
        </w:drawing>
      </w:r>
    </w:p>
    <w:p w:rsidR="00EA748C" w:rsidP="5BFB5B9C" w:rsidRDefault="00EA748C" w14:paraId="1DBD30AC" w14:textId="586D7A8E">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68BC28DB" w14:textId="66DD299C">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r w:rsidRPr="5BFB5B9C" w:rsidR="5E233C4F">
        <w:rPr>
          <w:rFonts w:ascii="Georgia" w:hAnsi="Georgia" w:eastAsia="Georgia" w:cs="Georgia" w:asciiTheme="minorAscii" w:hAnsiTheme="minorAscii" w:eastAsiaTheme="minorAscii" w:cstheme="minorAscii"/>
          <w:noProof w:val="0"/>
          <w:sz w:val="24"/>
          <w:szCs w:val="24"/>
          <w:lang w:val="en-US"/>
        </w:rPr>
        <w:t>Allows Global Protect traffic as the source.</w:t>
      </w:r>
    </w:p>
    <w:p w:rsidR="00EA748C" w:rsidP="5BFB5B9C" w:rsidRDefault="00EA748C" w14:paraId="37A05900" w14:textId="63DF0816">
      <w:pPr>
        <w:pStyle w:val="Normal"/>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r w:rsidRPr="5BFB5B9C" w:rsidR="5E233C4F">
        <w:rPr>
          <w:rFonts w:ascii="Georgia" w:hAnsi="Georgia" w:eastAsia="Georgia" w:cs="Georgia" w:asciiTheme="minorAscii" w:hAnsiTheme="minorAscii" w:eastAsiaTheme="minorAscii" w:cstheme="minorAscii"/>
          <w:b w:val="1"/>
          <w:bCs w:val="1"/>
          <w:noProof w:val="0"/>
          <w:sz w:val="24"/>
          <w:szCs w:val="24"/>
          <w:lang w:val="en-US"/>
        </w:rPr>
        <w:t>Fix</w:t>
      </w:r>
      <w:r w:rsidRPr="5BFB5B9C" w:rsidR="5E233C4F">
        <w:rPr>
          <w:rFonts w:ascii="Georgia" w:hAnsi="Georgia" w:eastAsia="Georgia" w:cs="Georgia" w:asciiTheme="minorAscii" w:hAnsiTheme="minorAscii" w:eastAsiaTheme="minorAscii" w:cstheme="minorAscii"/>
          <w:b w:val="1"/>
          <w:bCs w:val="1"/>
          <w:noProof w:val="0"/>
          <w:sz w:val="24"/>
          <w:szCs w:val="24"/>
          <w:lang w:val="en-US"/>
        </w:rPr>
        <w:t xml:space="preserve">: </w:t>
      </w:r>
      <w:r w:rsidRPr="5BFB5B9C" w:rsidR="5E233C4F">
        <w:rPr>
          <w:rFonts w:ascii="Georgia" w:hAnsi="Georgia" w:eastAsia="Georgia" w:cs="Georgia" w:asciiTheme="minorAscii" w:hAnsiTheme="minorAscii" w:eastAsiaTheme="minorAscii" w:cstheme="minorAscii"/>
          <w:noProof w:val="0"/>
          <w:sz w:val="24"/>
          <w:szCs w:val="24"/>
          <w:lang w:val="en-US"/>
        </w:rPr>
        <w:t xml:space="preserve"> Removed</w:t>
      </w:r>
      <w:r w:rsidRPr="5BFB5B9C" w:rsidR="5E233C4F">
        <w:rPr>
          <w:rFonts w:ascii="Georgia" w:hAnsi="Georgia" w:eastAsia="Georgia" w:cs="Georgia" w:asciiTheme="minorAscii" w:hAnsiTheme="minorAscii" w:eastAsiaTheme="minorAscii" w:cstheme="minorAscii"/>
          <w:noProof w:val="0"/>
          <w:sz w:val="24"/>
          <w:szCs w:val="24"/>
          <w:lang w:val="en-US"/>
        </w:rPr>
        <w:t xml:space="preserve"> “Trust-L3” from source zones.</w:t>
      </w:r>
    </w:p>
    <w:p w:rsidR="00EA748C" w:rsidP="5BFB5B9C" w:rsidRDefault="00EA748C" w14:paraId="1FE10087" w14:textId="06AF0C60">
      <w:pPr>
        <w:pStyle w:val="Normal"/>
        <w:spacing w:after="160"/>
        <w:jc w:val="center"/>
        <w:rPr>
          <w:rFonts w:ascii="Georgia" w:hAnsi="Georgia" w:eastAsia="Georgia" w:cs="Georgia" w:asciiTheme="minorAscii" w:hAnsiTheme="minorAscii" w:eastAsiaTheme="minorAscii" w:cstheme="minorAscii"/>
          <w:sz w:val="24"/>
          <w:szCs w:val="24"/>
        </w:rPr>
      </w:pPr>
      <w:r w:rsidR="5E233C4F">
        <w:drawing>
          <wp:inline wp14:editId="2592898A" wp14:anchorId="2A4DFF84">
            <wp:extent cx="4572000" cy="1771650"/>
            <wp:effectExtent l="0" t="0" r="0" b="0"/>
            <wp:docPr id="1264376273" name="" title=""/>
            <wp:cNvGraphicFramePr>
              <a:graphicFrameLocks noChangeAspect="1"/>
            </wp:cNvGraphicFramePr>
            <a:graphic>
              <a:graphicData uri="http://schemas.openxmlformats.org/drawingml/2006/picture">
                <pic:pic>
                  <pic:nvPicPr>
                    <pic:cNvPr id="0" name=""/>
                    <pic:cNvPicPr/>
                  </pic:nvPicPr>
                  <pic:blipFill>
                    <a:blip r:embed="Rfe900d900c464ab4">
                      <a:extLst>
                        <a:ext xmlns:a="http://schemas.openxmlformats.org/drawingml/2006/main" uri="{28A0092B-C50C-407E-A947-70E740481C1C}">
                          <a14:useLocalDpi val="0"/>
                        </a:ext>
                      </a:extLst>
                    </a:blip>
                    <a:stretch>
                      <a:fillRect/>
                    </a:stretch>
                  </pic:blipFill>
                  <pic:spPr>
                    <a:xfrm>
                      <a:off x="0" y="0"/>
                      <a:ext cx="4572000" cy="1771650"/>
                    </a:xfrm>
                    <a:prstGeom prst="rect">
                      <a:avLst/>
                    </a:prstGeom>
                  </pic:spPr>
                </pic:pic>
              </a:graphicData>
            </a:graphic>
          </wp:inline>
        </w:drawing>
      </w:r>
    </w:p>
    <w:p w:rsidR="00EA748C" w:rsidP="5BFB5B9C" w:rsidRDefault="00EA748C" w14:paraId="26B049E0" w14:textId="29FAC42C">
      <w:pPr>
        <w:pStyle w:val="Normal"/>
        <w:spacing w:after="160"/>
        <w:jc w:val="center"/>
        <w:rPr>
          <w:rFonts w:ascii="Georgia" w:hAnsi="Georgia" w:eastAsia="Georgia" w:cs="Georgia" w:asciiTheme="minorAscii" w:hAnsiTheme="minorAscii" w:eastAsiaTheme="minorAscii" w:cstheme="minorAscii"/>
          <w:sz w:val="24"/>
          <w:szCs w:val="24"/>
        </w:rPr>
      </w:pPr>
    </w:p>
    <w:p w:rsidR="00EA748C" w:rsidP="5BFB5B9C" w:rsidRDefault="00EA748C" w14:paraId="4D750C01" w14:textId="6E4753C1">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4DA02268" w14:textId="0950005D">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112736C9" w14:textId="2BCE2A56">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7F6D4562" w14:textId="0C7AFACE">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342E0259" w14:textId="0B44A53C">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r w:rsidRPr="5BFB5B9C" w:rsidR="5E233C4F">
        <w:rPr>
          <w:rFonts w:ascii="Georgia" w:hAnsi="Georgia" w:eastAsia="Georgia" w:cs="Georgia" w:asciiTheme="minorAscii" w:hAnsiTheme="minorAscii" w:eastAsiaTheme="minorAscii" w:cstheme="minorAscii"/>
          <w:noProof w:val="0"/>
          <w:sz w:val="24"/>
          <w:szCs w:val="24"/>
          <w:lang w:val="en-US"/>
        </w:rPr>
        <w:t>Allows Global Protect traffic to reach the main internet outgoing interface.</w:t>
      </w:r>
    </w:p>
    <w:p w:rsidR="00EA748C" w:rsidP="5BFB5B9C" w:rsidRDefault="00EA748C" w14:paraId="2B371CB5" w14:textId="40AED7BB">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r w:rsidRPr="5BFB5B9C" w:rsidR="5E233C4F">
        <w:rPr>
          <w:rFonts w:ascii="Georgia" w:hAnsi="Georgia" w:eastAsia="Georgia" w:cs="Georgia" w:asciiTheme="minorAscii" w:hAnsiTheme="minorAscii" w:eastAsiaTheme="minorAscii" w:cstheme="minorAscii"/>
          <w:b w:val="1"/>
          <w:bCs w:val="1"/>
          <w:noProof w:val="0"/>
          <w:sz w:val="24"/>
          <w:szCs w:val="24"/>
          <w:lang w:val="en-US"/>
        </w:rPr>
        <w:t xml:space="preserve">Fix: </w:t>
      </w:r>
      <w:r w:rsidRPr="5BFB5B9C" w:rsidR="5E233C4F">
        <w:rPr>
          <w:rFonts w:ascii="Georgia" w:hAnsi="Georgia" w:eastAsia="Georgia" w:cs="Georgia" w:asciiTheme="minorAscii" w:hAnsiTheme="minorAscii" w:eastAsiaTheme="minorAscii" w:cstheme="minorAscii"/>
          <w:noProof w:val="0"/>
          <w:sz w:val="24"/>
          <w:szCs w:val="24"/>
          <w:lang w:val="en-US"/>
        </w:rPr>
        <w:t>Added “Trust-L3” to allow traffic into the internal network.</w:t>
      </w:r>
    </w:p>
    <w:p w:rsidR="00EA748C" w:rsidP="5BFB5B9C" w:rsidRDefault="00EA748C" w14:paraId="3F27354A" w14:textId="5B09F789">
      <w:pPr>
        <w:pStyle w:val="Normal"/>
        <w:spacing w:after="160"/>
        <w:jc w:val="center"/>
        <w:rPr>
          <w:rFonts w:ascii="Georgia" w:hAnsi="Georgia" w:eastAsia="Georgia" w:cs="Georgia" w:asciiTheme="minorAscii" w:hAnsiTheme="minorAscii" w:eastAsiaTheme="minorAscii" w:cstheme="minorAscii"/>
          <w:sz w:val="24"/>
          <w:szCs w:val="24"/>
        </w:rPr>
      </w:pPr>
      <w:r w:rsidR="5E233C4F">
        <w:drawing>
          <wp:inline wp14:editId="0ED7D074" wp14:anchorId="04CDE288">
            <wp:extent cx="4572000" cy="1762125"/>
            <wp:effectExtent l="0" t="0" r="0" b="0"/>
            <wp:docPr id="819458258" name="" title=""/>
            <wp:cNvGraphicFramePr>
              <a:graphicFrameLocks noChangeAspect="1"/>
            </wp:cNvGraphicFramePr>
            <a:graphic>
              <a:graphicData uri="http://schemas.openxmlformats.org/drawingml/2006/picture">
                <pic:pic>
                  <pic:nvPicPr>
                    <pic:cNvPr id="0" name=""/>
                    <pic:cNvPicPr/>
                  </pic:nvPicPr>
                  <pic:blipFill>
                    <a:blip r:embed="Re39b69fedeb14501">
                      <a:extLst>
                        <a:ext xmlns:a="http://schemas.openxmlformats.org/drawingml/2006/main" uri="{28A0092B-C50C-407E-A947-70E740481C1C}">
                          <a14:useLocalDpi val="0"/>
                        </a:ext>
                      </a:extLst>
                    </a:blip>
                    <a:stretch>
                      <a:fillRect/>
                    </a:stretch>
                  </pic:blipFill>
                  <pic:spPr>
                    <a:xfrm>
                      <a:off x="0" y="0"/>
                      <a:ext cx="4572000" cy="1762125"/>
                    </a:xfrm>
                    <a:prstGeom prst="rect">
                      <a:avLst/>
                    </a:prstGeom>
                  </pic:spPr>
                </pic:pic>
              </a:graphicData>
            </a:graphic>
          </wp:inline>
        </w:drawing>
      </w:r>
    </w:p>
    <w:p w:rsidR="00EA748C" w:rsidP="5BFB5B9C" w:rsidRDefault="00EA748C" w14:paraId="012325AD" w14:textId="5786EA74">
      <w:pPr>
        <w:pStyle w:val="Normal"/>
        <w:spacing w:after="160"/>
        <w:jc w:val="center"/>
        <w:rPr>
          <w:rFonts w:ascii="Georgia" w:hAnsi="Georgia" w:eastAsia="Georgia" w:cs="Georgia" w:asciiTheme="minorAscii" w:hAnsiTheme="minorAscii" w:eastAsiaTheme="minorAscii" w:cstheme="minorAscii"/>
          <w:sz w:val="24"/>
          <w:szCs w:val="24"/>
        </w:rPr>
      </w:pPr>
    </w:p>
    <w:p w:rsidR="00EA748C" w:rsidP="5BFB5B9C" w:rsidRDefault="00EA748C" w14:paraId="10A813E8" w14:textId="189D79EE">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r w:rsidRPr="5BFB5B9C" w:rsidR="5E233C4F">
        <w:rPr>
          <w:rFonts w:ascii="Georgia" w:hAnsi="Georgia" w:eastAsia="Georgia" w:cs="Georgia" w:asciiTheme="minorAscii" w:hAnsiTheme="minorAscii" w:eastAsiaTheme="minorAscii" w:cstheme="minorAscii"/>
          <w:noProof w:val="0"/>
          <w:sz w:val="24"/>
          <w:szCs w:val="24"/>
          <w:lang w:val="en-US"/>
        </w:rPr>
        <w:t>Allows Global Protect, SSL, and Web Browsing.</w:t>
      </w:r>
    </w:p>
    <w:p w:rsidR="00EA748C" w:rsidP="5BFB5B9C" w:rsidRDefault="00EA748C" w14:paraId="79CD6A67" w14:textId="6B031C1A">
      <w:pPr>
        <w:pStyle w:val="Normal"/>
        <w:spacing w:after="160"/>
        <w:jc w:val="center"/>
        <w:rPr>
          <w:rFonts w:ascii="Georgia" w:hAnsi="Georgia" w:eastAsia="Georgia" w:cs="Georgia" w:asciiTheme="minorAscii" w:hAnsiTheme="minorAscii" w:eastAsiaTheme="minorAscii" w:cstheme="minorAscii"/>
          <w:sz w:val="24"/>
          <w:szCs w:val="24"/>
        </w:rPr>
      </w:pPr>
      <w:r w:rsidR="5E233C4F">
        <w:drawing>
          <wp:inline wp14:editId="373390EB" wp14:anchorId="23CFB1E9">
            <wp:extent cx="4572000" cy="1657350"/>
            <wp:effectExtent l="0" t="0" r="0" b="0"/>
            <wp:docPr id="1103596319" name="" title=""/>
            <wp:cNvGraphicFramePr>
              <a:graphicFrameLocks noChangeAspect="1"/>
            </wp:cNvGraphicFramePr>
            <a:graphic>
              <a:graphicData uri="http://schemas.openxmlformats.org/drawingml/2006/picture">
                <pic:pic>
                  <pic:nvPicPr>
                    <pic:cNvPr id="0" name=""/>
                    <pic:cNvPicPr/>
                  </pic:nvPicPr>
                  <pic:blipFill>
                    <a:blip r:embed="Rfab34f019c194e86">
                      <a:extLst>
                        <a:ext xmlns:a="http://schemas.openxmlformats.org/drawingml/2006/main" uri="{28A0092B-C50C-407E-A947-70E740481C1C}">
                          <a14:useLocalDpi val="0"/>
                        </a:ext>
                      </a:extLst>
                    </a:blip>
                    <a:stretch>
                      <a:fillRect/>
                    </a:stretch>
                  </pic:blipFill>
                  <pic:spPr>
                    <a:xfrm>
                      <a:off x="0" y="0"/>
                      <a:ext cx="4572000" cy="1657350"/>
                    </a:xfrm>
                    <a:prstGeom prst="rect">
                      <a:avLst/>
                    </a:prstGeom>
                  </pic:spPr>
                </pic:pic>
              </a:graphicData>
            </a:graphic>
          </wp:inline>
        </w:drawing>
      </w:r>
    </w:p>
    <w:p w:rsidR="00EA748C" w:rsidP="5BFB5B9C" w:rsidRDefault="00EA748C" w14:paraId="736AF1AD" w14:textId="21EA2277">
      <w:pPr>
        <w:pStyle w:val="Normal"/>
        <w:spacing w:after="160"/>
        <w:jc w:val="center"/>
        <w:rPr>
          <w:rFonts w:ascii="Georgia" w:hAnsi="Georgia" w:eastAsia="Georgia" w:cs="Georgia" w:asciiTheme="minorAscii" w:hAnsiTheme="minorAscii" w:eastAsiaTheme="minorAscii" w:cstheme="minorAscii"/>
          <w:sz w:val="24"/>
          <w:szCs w:val="24"/>
        </w:rPr>
      </w:pPr>
    </w:p>
    <w:p w:rsidR="00EA748C" w:rsidP="5BFB5B9C" w:rsidRDefault="00EA748C" w14:paraId="05B10FE9" w14:textId="6D6680AF">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r w:rsidRPr="5BFB5B9C" w:rsidR="4C4BA689">
        <w:rPr>
          <w:rFonts w:ascii="Georgia" w:hAnsi="Georgia" w:eastAsia="Georgia" w:cs="Georgia" w:asciiTheme="minorAscii" w:hAnsiTheme="minorAscii" w:eastAsiaTheme="minorAscii" w:cstheme="minorAscii"/>
          <w:noProof w:val="0"/>
          <w:sz w:val="24"/>
          <w:szCs w:val="24"/>
          <w:lang w:val="en-US"/>
        </w:rPr>
        <w:t>Global</w:t>
      </w:r>
      <w:r w:rsidRPr="5BFB5B9C" w:rsidR="5E233C4F">
        <w:rPr>
          <w:rFonts w:ascii="Georgia" w:hAnsi="Georgia" w:eastAsia="Georgia" w:cs="Georgia" w:asciiTheme="minorAscii" w:hAnsiTheme="minorAscii" w:eastAsiaTheme="minorAscii" w:cstheme="minorAscii"/>
          <w:noProof w:val="0"/>
          <w:sz w:val="24"/>
          <w:szCs w:val="24"/>
          <w:lang w:val="en-US"/>
        </w:rPr>
        <w:t xml:space="preserve"> Protect traffic to the internet outgoing interface.</w:t>
      </w:r>
    </w:p>
    <w:p w:rsidR="00EA748C" w:rsidP="5BFB5B9C" w:rsidRDefault="00EA748C" w14:paraId="4A0428B6" w14:textId="208A565B">
      <w:pPr>
        <w:pStyle w:val="Normal"/>
        <w:spacing w:after="160"/>
        <w:jc w:val="center"/>
        <w:rPr>
          <w:rFonts w:ascii="Georgia" w:hAnsi="Georgia" w:eastAsia="Georgia" w:cs="Georgia" w:asciiTheme="minorAscii" w:hAnsiTheme="minorAscii" w:eastAsiaTheme="minorAscii" w:cstheme="minorAscii"/>
          <w:sz w:val="24"/>
          <w:szCs w:val="24"/>
        </w:rPr>
      </w:pPr>
      <w:r w:rsidR="5E233C4F">
        <w:drawing>
          <wp:inline wp14:editId="6CE46234" wp14:anchorId="172E3DAC">
            <wp:extent cx="4572000" cy="2200275"/>
            <wp:effectExtent l="0" t="0" r="0" b="0"/>
            <wp:docPr id="686467335" name="" title=""/>
            <wp:cNvGraphicFramePr>
              <a:graphicFrameLocks noChangeAspect="1"/>
            </wp:cNvGraphicFramePr>
            <a:graphic>
              <a:graphicData uri="http://schemas.openxmlformats.org/drawingml/2006/picture">
                <pic:pic>
                  <pic:nvPicPr>
                    <pic:cNvPr id="0" name=""/>
                    <pic:cNvPicPr/>
                  </pic:nvPicPr>
                  <pic:blipFill>
                    <a:blip r:embed="R40dd361696c54085">
                      <a:extLst>
                        <a:ext xmlns:a="http://schemas.openxmlformats.org/drawingml/2006/main" uri="{28A0092B-C50C-407E-A947-70E740481C1C}">
                          <a14:useLocalDpi val="0"/>
                        </a:ext>
                      </a:extLst>
                    </a:blip>
                    <a:stretch>
                      <a:fillRect/>
                    </a:stretch>
                  </pic:blipFill>
                  <pic:spPr>
                    <a:xfrm>
                      <a:off x="0" y="0"/>
                      <a:ext cx="4572000" cy="2200275"/>
                    </a:xfrm>
                    <a:prstGeom prst="rect">
                      <a:avLst/>
                    </a:prstGeom>
                  </pic:spPr>
                </pic:pic>
              </a:graphicData>
            </a:graphic>
          </wp:inline>
        </w:drawing>
      </w:r>
    </w:p>
    <w:p w:rsidR="00EA748C" w:rsidP="5BFB5B9C" w:rsidRDefault="00EA748C" w14:paraId="53DF722C" w14:textId="19B39F4C">
      <w:pPr>
        <w:pStyle w:val="Normal"/>
        <w:spacing w:after="160"/>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14616BB1" w14:textId="355807D9">
      <w:pPr>
        <w:pStyle w:val="Normal"/>
        <w:spacing w:after="160"/>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16297156" w14:textId="71692B2D">
      <w:pPr>
        <w:pStyle w:val="Normal"/>
        <w:spacing w:after="160"/>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3D39B354" w14:textId="106657BE">
      <w:pPr>
        <w:pStyle w:val="Normal"/>
        <w:spacing w:after="160"/>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7CE24008" w14:textId="72597FB2">
      <w:pPr>
        <w:pStyle w:val="Normal"/>
        <w:spacing w:after="160"/>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168FA587" w14:textId="7B54CBD8">
      <w:pPr>
        <w:pStyle w:val="Normal"/>
        <w:spacing w:after="160"/>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4F4ECDD7" w14:textId="3099D8AD">
      <w:pPr>
        <w:pStyle w:val="Normal"/>
        <w:spacing w:after="160"/>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354D5530" w14:textId="63596AE3">
      <w:pPr>
        <w:pStyle w:val="Normal"/>
        <w:spacing w:after="160"/>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0D00C440" w14:textId="4B2CAF2C">
      <w:pPr>
        <w:pStyle w:val="Normal"/>
        <w:spacing w:after="160"/>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1B6BB5A3" w14:textId="069DB546">
      <w:pPr>
        <w:pStyle w:val="Normal"/>
        <w:spacing w:after="160"/>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1E983818" w14:textId="4C333E02">
      <w:pPr>
        <w:pStyle w:val="Normal"/>
        <w:spacing w:after="160"/>
        <w:jc w:val="center"/>
        <w:rPr>
          <w:rFonts w:ascii="Georgia" w:hAnsi="Georgia" w:eastAsia="Georgia" w:cs="Georgia" w:asciiTheme="minorAscii" w:hAnsiTheme="minorAscii" w:eastAsiaTheme="minorAscii" w:cstheme="minorAscii"/>
          <w:noProof w:val="0"/>
          <w:sz w:val="24"/>
          <w:szCs w:val="24"/>
          <w:lang w:val="en-US"/>
        </w:rPr>
      </w:pPr>
      <w:r w:rsidRPr="5BFB5B9C" w:rsidR="567A6EF5">
        <w:rPr>
          <w:rFonts w:ascii="Georgia" w:hAnsi="Georgia" w:eastAsia="Georgia" w:cs="Georgia" w:asciiTheme="minorAscii" w:hAnsiTheme="minorAscii" w:eastAsiaTheme="minorAscii" w:cstheme="minorAscii"/>
          <w:noProof w:val="0"/>
          <w:sz w:val="24"/>
          <w:szCs w:val="24"/>
          <w:lang w:val="en-US"/>
        </w:rPr>
        <w:t xml:space="preserve">Traffic coming from the trusted layer 3 and Global Protect zone are </w:t>
      </w:r>
      <w:r w:rsidRPr="5BFB5B9C" w:rsidR="567A6EF5">
        <w:rPr>
          <w:rFonts w:ascii="Georgia" w:hAnsi="Georgia" w:eastAsia="Georgia" w:cs="Georgia" w:asciiTheme="minorAscii" w:hAnsiTheme="minorAscii" w:eastAsiaTheme="minorAscii" w:cstheme="minorAscii"/>
          <w:noProof w:val="0"/>
          <w:sz w:val="24"/>
          <w:szCs w:val="24"/>
          <w:lang w:val="en-US"/>
        </w:rPr>
        <w:t>forwarded</w:t>
      </w:r>
      <w:r w:rsidRPr="5BFB5B9C" w:rsidR="567A6EF5">
        <w:rPr>
          <w:rFonts w:ascii="Georgia" w:hAnsi="Georgia" w:eastAsia="Georgia" w:cs="Georgia" w:asciiTheme="minorAscii" w:hAnsiTheme="minorAscii" w:eastAsiaTheme="minorAscii" w:cstheme="minorAscii"/>
          <w:noProof w:val="0"/>
          <w:sz w:val="24"/>
          <w:szCs w:val="24"/>
          <w:lang w:val="en-US"/>
        </w:rPr>
        <w:t xml:space="preserve"> to the untrusted security zone and the outside interface.</w:t>
      </w:r>
    </w:p>
    <w:p w:rsidR="00EA748C" w:rsidP="5BFB5B9C" w:rsidRDefault="00EA748C" w14:paraId="60C59BDB" w14:textId="4A4DCB56">
      <w:pPr>
        <w:pStyle w:val="Normal"/>
        <w:spacing w:after="160"/>
        <w:jc w:val="center"/>
        <w:rPr>
          <w:rFonts w:ascii="Georgia" w:hAnsi="Georgia" w:eastAsia="Georgia" w:cs="Georgia" w:asciiTheme="minorAscii" w:hAnsiTheme="minorAscii" w:eastAsiaTheme="minorAscii" w:cstheme="minorAscii"/>
          <w:sz w:val="24"/>
          <w:szCs w:val="24"/>
        </w:rPr>
      </w:pPr>
      <w:r w:rsidR="567A6EF5">
        <w:drawing>
          <wp:inline wp14:editId="74DD32E0" wp14:anchorId="4AEE7876">
            <wp:extent cx="4572000" cy="2276475"/>
            <wp:effectExtent l="0" t="0" r="0" b="0"/>
            <wp:docPr id="1707627387" name="" title=""/>
            <wp:cNvGraphicFramePr>
              <a:graphicFrameLocks noChangeAspect="1"/>
            </wp:cNvGraphicFramePr>
            <a:graphic>
              <a:graphicData uri="http://schemas.openxmlformats.org/drawingml/2006/picture">
                <pic:pic>
                  <pic:nvPicPr>
                    <pic:cNvPr id="0" name=""/>
                    <pic:cNvPicPr/>
                  </pic:nvPicPr>
                  <pic:blipFill>
                    <a:blip r:embed="Ra52ff36554644d92">
                      <a:extLst>
                        <a:ext xmlns:a="http://schemas.openxmlformats.org/drawingml/2006/main" uri="{28A0092B-C50C-407E-A947-70E740481C1C}">
                          <a14:useLocalDpi val="0"/>
                        </a:ext>
                      </a:extLst>
                    </a:blip>
                    <a:stretch>
                      <a:fillRect/>
                    </a:stretch>
                  </pic:blipFill>
                  <pic:spPr>
                    <a:xfrm>
                      <a:off x="0" y="0"/>
                      <a:ext cx="4572000" cy="2276475"/>
                    </a:xfrm>
                    <a:prstGeom prst="rect">
                      <a:avLst/>
                    </a:prstGeom>
                  </pic:spPr>
                </pic:pic>
              </a:graphicData>
            </a:graphic>
          </wp:inline>
        </w:drawing>
      </w:r>
    </w:p>
    <w:p w:rsidR="00EA748C" w:rsidP="5BFB5B9C" w:rsidRDefault="00EA748C" w14:paraId="124992CB" w14:textId="2E16C34A">
      <w:pPr>
        <w:pStyle w:val="Normal"/>
        <w:spacing w:after="160"/>
        <w:jc w:val="center"/>
        <w:rPr>
          <w:rFonts w:ascii="Georgia" w:hAnsi="Georgia" w:eastAsia="Georgia" w:cs="Georgia" w:asciiTheme="minorAscii" w:hAnsiTheme="minorAscii" w:eastAsiaTheme="minorAscii" w:cstheme="minorAscii"/>
          <w:sz w:val="24"/>
          <w:szCs w:val="24"/>
        </w:rPr>
      </w:pPr>
    </w:p>
    <w:p w:rsidR="00EA748C" w:rsidP="5BFB5B9C" w:rsidRDefault="00EA748C" w14:paraId="22A1CE4B" w14:textId="08E5E40E">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r w:rsidRPr="5BFB5B9C" w:rsidR="567A6EF5">
        <w:rPr>
          <w:rFonts w:ascii="Georgia" w:hAnsi="Georgia" w:eastAsia="Georgia" w:cs="Georgia" w:asciiTheme="minorAscii" w:hAnsiTheme="minorAscii" w:eastAsiaTheme="minorAscii" w:cstheme="minorAscii"/>
          <w:noProof w:val="0"/>
          <w:sz w:val="24"/>
          <w:szCs w:val="24"/>
          <w:lang w:val="en-US"/>
        </w:rPr>
        <w:t>Translates the source addresses of Global Protect to the outside interface.</w:t>
      </w:r>
    </w:p>
    <w:p w:rsidR="00EA748C" w:rsidP="5BFB5B9C" w:rsidRDefault="00EA748C" w14:paraId="7BD8AB19" w14:textId="23DC58FE">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r w:rsidRPr="5BFB5B9C" w:rsidR="567A6EF5">
        <w:rPr>
          <w:rFonts w:ascii="Georgia" w:hAnsi="Georgia" w:eastAsia="Georgia" w:cs="Georgia" w:asciiTheme="minorAscii" w:hAnsiTheme="minorAscii" w:eastAsiaTheme="minorAscii" w:cstheme="minorAscii"/>
          <w:b w:val="1"/>
          <w:bCs w:val="1"/>
          <w:noProof w:val="0"/>
          <w:sz w:val="24"/>
          <w:szCs w:val="24"/>
          <w:lang w:val="en-US"/>
        </w:rPr>
        <w:t xml:space="preserve">Fix: </w:t>
      </w:r>
      <w:r w:rsidRPr="5BFB5B9C" w:rsidR="567A6EF5">
        <w:rPr>
          <w:rFonts w:ascii="Georgia" w:hAnsi="Georgia" w:eastAsia="Georgia" w:cs="Georgia" w:asciiTheme="minorAscii" w:hAnsiTheme="minorAscii" w:eastAsiaTheme="minorAscii" w:cstheme="minorAscii"/>
          <w:noProof w:val="0"/>
          <w:sz w:val="24"/>
          <w:szCs w:val="24"/>
          <w:lang w:val="en-US"/>
        </w:rPr>
        <w:t xml:space="preserve">Created </w:t>
      </w:r>
      <w:r w:rsidRPr="5BFB5B9C" w:rsidR="2F02D271">
        <w:rPr>
          <w:rFonts w:ascii="Georgia" w:hAnsi="Georgia" w:eastAsia="Georgia" w:cs="Georgia" w:asciiTheme="minorAscii" w:hAnsiTheme="minorAscii" w:eastAsiaTheme="minorAscii" w:cstheme="minorAscii"/>
          <w:noProof w:val="0"/>
          <w:sz w:val="24"/>
          <w:szCs w:val="24"/>
          <w:lang w:val="en-US"/>
        </w:rPr>
        <w:t>another</w:t>
      </w:r>
      <w:r w:rsidRPr="5BFB5B9C" w:rsidR="567A6EF5">
        <w:rPr>
          <w:rFonts w:ascii="Georgia" w:hAnsi="Georgia" w:eastAsia="Georgia" w:cs="Georgia" w:asciiTheme="minorAscii" w:hAnsiTheme="minorAscii" w:eastAsiaTheme="minorAscii" w:cstheme="minorAscii"/>
          <w:noProof w:val="0"/>
          <w:sz w:val="24"/>
          <w:szCs w:val="24"/>
          <w:lang w:val="en-US"/>
        </w:rPr>
        <w:t xml:space="preserve"> NAT policy that would </w:t>
      </w:r>
      <w:r w:rsidRPr="5BFB5B9C" w:rsidR="567A6EF5">
        <w:rPr>
          <w:rFonts w:ascii="Georgia" w:hAnsi="Georgia" w:eastAsia="Georgia" w:cs="Georgia" w:asciiTheme="minorAscii" w:hAnsiTheme="minorAscii" w:eastAsiaTheme="minorAscii" w:cstheme="minorAscii"/>
          <w:noProof w:val="0"/>
          <w:sz w:val="24"/>
          <w:szCs w:val="24"/>
          <w:lang w:val="en-US"/>
        </w:rPr>
        <w:t>forward</w:t>
      </w:r>
      <w:r w:rsidRPr="5BFB5B9C" w:rsidR="567A6EF5">
        <w:rPr>
          <w:rFonts w:ascii="Georgia" w:hAnsi="Georgia" w:eastAsia="Georgia" w:cs="Georgia" w:asciiTheme="minorAscii" w:hAnsiTheme="minorAscii" w:eastAsiaTheme="minorAscii" w:cstheme="minorAscii"/>
          <w:noProof w:val="0"/>
          <w:sz w:val="24"/>
          <w:szCs w:val="24"/>
          <w:lang w:val="en-US"/>
        </w:rPr>
        <w:t xml:space="preserve"> any traffic meant for the internal network to be </w:t>
      </w:r>
      <w:r w:rsidRPr="5BFB5B9C" w:rsidR="567A6EF5">
        <w:rPr>
          <w:rFonts w:ascii="Georgia" w:hAnsi="Georgia" w:eastAsia="Georgia" w:cs="Georgia" w:asciiTheme="minorAscii" w:hAnsiTheme="minorAscii" w:eastAsiaTheme="minorAscii" w:cstheme="minorAscii"/>
          <w:noProof w:val="0"/>
          <w:sz w:val="24"/>
          <w:szCs w:val="24"/>
          <w:lang w:val="en-US"/>
        </w:rPr>
        <w:t>forwarded</w:t>
      </w:r>
      <w:r w:rsidRPr="5BFB5B9C" w:rsidR="567A6EF5">
        <w:rPr>
          <w:rFonts w:ascii="Georgia" w:hAnsi="Georgia" w:eastAsia="Georgia" w:cs="Georgia" w:asciiTheme="minorAscii" w:hAnsiTheme="minorAscii" w:eastAsiaTheme="minorAscii" w:cstheme="minorAscii"/>
          <w:noProof w:val="0"/>
          <w:sz w:val="24"/>
          <w:szCs w:val="24"/>
          <w:lang w:val="en-US"/>
        </w:rPr>
        <w:t xml:space="preserve"> to “vlan.666”.</w:t>
      </w:r>
    </w:p>
    <w:p w:rsidR="00EA748C" w:rsidP="5BFB5B9C" w:rsidRDefault="00EA748C" w14:paraId="4E636500" w14:textId="0CB80E37">
      <w:pPr>
        <w:pStyle w:val="Normal"/>
        <w:spacing w:after="160" w:line="257" w:lineRule="auto"/>
        <w:jc w:val="center"/>
        <w:rPr>
          <w:rFonts w:ascii="Georgia" w:hAnsi="Georgia" w:eastAsia="Georgia" w:cs="Georgia" w:asciiTheme="minorAscii" w:hAnsiTheme="minorAscii" w:eastAsiaTheme="minorAscii" w:cstheme="minorAscii"/>
          <w:sz w:val="24"/>
          <w:szCs w:val="24"/>
        </w:rPr>
      </w:pPr>
      <w:r w:rsidR="567A6EF5">
        <w:drawing>
          <wp:inline wp14:editId="07661F17" wp14:anchorId="4CB85E69">
            <wp:extent cx="4572000" cy="1647825"/>
            <wp:effectExtent l="0" t="0" r="0" b="0"/>
            <wp:docPr id="898321497" name="" title=""/>
            <wp:cNvGraphicFramePr>
              <a:graphicFrameLocks noChangeAspect="1"/>
            </wp:cNvGraphicFramePr>
            <a:graphic>
              <a:graphicData uri="http://schemas.openxmlformats.org/drawingml/2006/picture">
                <pic:pic>
                  <pic:nvPicPr>
                    <pic:cNvPr id="0" name=""/>
                    <pic:cNvPicPr/>
                  </pic:nvPicPr>
                  <pic:blipFill>
                    <a:blip r:embed="R810999513d7f47a1">
                      <a:extLst>
                        <a:ext xmlns:a="http://schemas.openxmlformats.org/drawingml/2006/main" uri="{28A0092B-C50C-407E-A947-70E740481C1C}">
                          <a14:useLocalDpi val="0"/>
                        </a:ext>
                      </a:extLst>
                    </a:blip>
                    <a:stretch>
                      <a:fillRect/>
                    </a:stretch>
                  </pic:blipFill>
                  <pic:spPr>
                    <a:xfrm>
                      <a:off x="0" y="0"/>
                      <a:ext cx="4572000" cy="1647825"/>
                    </a:xfrm>
                    <a:prstGeom prst="rect">
                      <a:avLst/>
                    </a:prstGeom>
                  </pic:spPr>
                </pic:pic>
              </a:graphicData>
            </a:graphic>
          </wp:inline>
        </w:drawing>
      </w:r>
    </w:p>
    <w:p w:rsidR="00EA748C" w:rsidP="5BFB5B9C" w:rsidRDefault="00EA748C" w14:paraId="26A34E25" w14:textId="34091510">
      <w:pPr>
        <w:pStyle w:val="Normal"/>
        <w:spacing w:after="160"/>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1D419518" w14:textId="589082BD">
      <w:pPr>
        <w:pStyle w:val="Normal"/>
        <w:spacing w:after="160"/>
        <w:jc w:val="center"/>
        <w:rPr>
          <w:rFonts w:ascii="Georgia" w:hAnsi="Georgia" w:eastAsia="Georgia" w:cs="Georgia" w:asciiTheme="minorAscii" w:hAnsiTheme="minorAscii" w:eastAsiaTheme="minorAscii" w:cstheme="minorAscii"/>
          <w:noProof w:val="0"/>
          <w:sz w:val="24"/>
          <w:szCs w:val="24"/>
          <w:lang w:val="en-US"/>
        </w:rPr>
      </w:pPr>
      <w:r w:rsidRPr="5BFB5B9C" w:rsidR="567A6EF5">
        <w:rPr>
          <w:rFonts w:ascii="Georgia" w:hAnsi="Georgia" w:eastAsia="Georgia" w:cs="Georgia" w:asciiTheme="minorAscii" w:hAnsiTheme="minorAscii" w:eastAsiaTheme="minorAscii" w:cstheme="minorAscii"/>
          <w:noProof w:val="0"/>
          <w:sz w:val="24"/>
          <w:szCs w:val="24"/>
          <w:lang w:val="en-US"/>
        </w:rPr>
        <w:t>Creating a Portal for Global Protect.</w:t>
      </w:r>
    </w:p>
    <w:p w:rsidR="00EA748C" w:rsidP="5BFB5B9C" w:rsidRDefault="00EA748C" w14:paraId="474CF4BB" w14:textId="58474678">
      <w:pPr>
        <w:pStyle w:val="Normal"/>
        <w:spacing w:after="160"/>
        <w:jc w:val="center"/>
        <w:rPr>
          <w:rFonts w:ascii="Georgia" w:hAnsi="Georgia" w:eastAsia="Georgia" w:cs="Georgia" w:asciiTheme="minorAscii" w:hAnsiTheme="minorAscii" w:eastAsiaTheme="minorAscii" w:cstheme="minorAscii"/>
          <w:sz w:val="24"/>
          <w:szCs w:val="24"/>
        </w:rPr>
      </w:pPr>
      <w:r w:rsidR="567A6EF5">
        <w:drawing>
          <wp:inline wp14:editId="43840818" wp14:anchorId="6A53EBEC">
            <wp:extent cx="4572000" cy="2524125"/>
            <wp:effectExtent l="0" t="0" r="0" b="0"/>
            <wp:docPr id="908099178" name="" title=""/>
            <wp:cNvGraphicFramePr>
              <a:graphicFrameLocks noChangeAspect="1"/>
            </wp:cNvGraphicFramePr>
            <a:graphic>
              <a:graphicData uri="http://schemas.openxmlformats.org/drawingml/2006/picture">
                <pic:pic>
                  <pic:nvPicPr>
                    <pic:cNvPr id="0" name=""/>
                    <pic:cNvPicPr/>
                  </pic:nvPicPr>
                  <pic:blipFill>
                    <a:blip r:embed="R6d0b2463ccca4834">
                      <a:extLst>
                        <a:ext xmlns:a="http://schemas.openxmlformats.org/drawingml/2006/main" uri="{28A0092B-C50C-407E-A947-70E740481C1C}">
                          <a14:useLocalDpi val="0"/>
                        </a:ext>
                      </a:extLst>
                    </a:blip>
                    <a:stretch>
                      <a:fillRect/>
                    </a:stretch>
                  </pic:blipFill>
                  <pic:spPr>
                    <a:xfrm>
                      <a:off x="0" y="0"/>
                      <a:ext cx="4572000" cy="2524125"/>
                    </a:xfrm>
                    <a:prstGeom prst="rect">
                      <a:avLst/>
                    </a:prstGeom>
                  </pic:spPr>
                </pic:pic>
              </a:graphicData>
            </a:graphic>
          </wp:inline>
        </w:drawing>
      </w:r>
    </w:p>
    <w:p w:rsidR="00EA748C" w:rsidP="5BFB5B9C" w:rsidRDefault="00EA748C" w14:paraId="293CBD64" w14:textId="01111DC3">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60742EEF" w14:textId="17E98477">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29A2F2FE" w14:textId="6E684BFE">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08F2A124" w14:textId="3AEE52DF">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51DDED7F" w14:textId="5D528BA4">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07629D7D" w14:textId="6BDCB486">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r w:rsidRPr="5BFB5B9C" w:rsidR="567A6EF5">
        <w:rPr>
          <w:rFonts w:ascii="Georgia" w:hAnsi="Georgia" w:eastAsia="Georgia" w:cs="Georgia" w:asciiTheme="minorAscii" w:hAnsiTheme="minorAscii" w:eastAsiaTheme="minorAscii" w:cstheme="minorAscii"/>
          <w:noProof w:val="0"/>
          <w:sz w:val="24"/>
          <w:szCs w:val="24"/>
          <w:lang w:val="en-US"/>
        </w:rPr>
        <w:t xml:space="preserve">Specifying </w:t>
      </w:r>
      <w:r w:rsidRPr="5BFB5B9C" w:rsidR="567A6EF5">
        <w:rPr>
          <w:rFonts w:ascii="Georgia" w:hAnsi="Georgia" w:eastAsia="Georgia" w:cs="Georgia" w:asciiTheme="minorAscii" w:hAnsiTheme="minorAscii" w:eastAsiaTheme="minorAscii" w:cstheme="minorAscii"/>
          <w:noProof w:val="0"/>
          <w:sz w:val="24"/>
          <w:szCs w:val="24"/>
          <w:lang w:val="en-US"/>
        </w:rPr>
        <w:t>a</w:t>
      </w:r>
      <w:r w:rsidRPr="5BFB5B9C" w:rsidR="567A6EF5">
        <w:rPr>
          <w:rFonts w:ascii="Georgia" w:hAnsi="Georgia" w:eastAsia="Georgia" w:cs="Georgia" w:asciiTheme="minorAscii" w:hAnsiTheme="minorAscii" w:eastAsiaTheme="minorAscii" w:cstheme="minorAscii"/>
          <w:noProof w:val="0"/>
          <w:sz w:val="24"/>
          <w:szCs w:val="24"/>
          <w:lang w:val="en-US"/>
        </w:rPr>
        <w:t xml:space="preserve"> SSL/TLS Profile for the Portal to have an HTTPS connection.</w:t>
      </w:r>
    </w:p>
    <w:p w:rsidR="00EA748C" w:rsidP="5BFB5B9C" w:rsidRDefault="00EA748C" w14:paraId="34D8C52E" w14:textId="50DAD648">
      <w:pPr>
        <w:pStyle w:val="Normal"/>
        <w:spacing w:after="160"/>
        <w:jc w:val="center"/>
        <w:rPr>
          <w:rFonts w:ascii="Georgia" w:hAnsi="Georgia" w:eastAsia="Georgia" w:cs="Georgia" w:asciiTheme="minorAscii" w:hAnsiTheme="minorAscii" w:eastAsiaTheme="minorAscii" w:cstheme="minorAscii"/>
          <w:sz w:val="24"/>
          <w:szCs w:val="24"/>
        </w:rPr>
      </w:pPr>
      <w:r w:rsidR="567A6EF5">
        <w:drawing>
          <wp:inline wp14:editId="2D60CD6E" wp14:anchorId="257655B1">
            <wp:extent cx="4200525" cy="2450306"/>
            <wp:effectExtent l="0" t="0" r="0" b="0"/>
            <wp:docPr id="431430816" name="" title=""/>
            <wp:cNvGraphicFramePr>
              <a:graphicFrameLocks noChangeAspect="1"/>
            </wp:cNvGraphicFramePr>
            <a:graphic>
              <a:graphicData uri="http://schemas.openxmlformats.org/drawingml/2006/picture">
                <pic:pic>
                  <pic:nvPicPr>
                    <pic:cNvPr id="0" name=""/>
                    <pic:cNvPicPr/>
                  </pic:nvPicPr>
                  <pic:blipFill>
                    <a:blip r:embed="Rf68f394fd6b645aa">
                      <a:extLst>
                        <a:ext xmlns:a="http://schemas.openxmlformats.org/drawingml/2006/main" uri="{28A0092B-C50C-407E-A947-70E740481C1C}">
                          <a14:useLocalDpi val="0"/>
                        </a:ext>
                      </a:extLst>
                    </a:blip>
                    <a:stretch>
                      <a:fillRect/>
                    </a:stretch>
                  </pic:blipFill>
                  <pic:spPr>
                    <a:xfrm>
                      <a:off x="0" y="0"/>
                      <a:ext cx="4200525" cy="2450306"/>
                    </a:xfrm>
                    <a:prstGeom prst="rect">
                      <a:avLst/>
                    </a:prstGeom>
                  </pic:spPr>
                </pic:pic>
              </a:graphicData>
            </a:graphic>
          </wp:inline>
        </w:drawing>
      </w:r>
    </w:p>
    <w:p w:rsidR="00EA748C" w:rsidP="5BFB5B9C" w:rsidRDefault="00EA748C" w14:paraId="42A8D9F2" w14:textId="3A69D775">
      <w:pPr>
        <w:pStyle w:val="Normal"/>
        <w:spacing w:after="160"/>
        <w:jc w:val="center"/>
        <w:rPr>
          <w:rFonts w:ascii="Georgia" w:hAnsi="Georgia" w:eastAsia="Georgia" w:cs="Georgia" w:asciiTheme="minorAscii" w:hAnsiTheme="minorAscii" w:eastAsiaTheme="minorAscii" w:cstheme="minorAscii"/>
          <w:sz w:val="24"/>
          <w:szCs w:val="24"/>
        </w:rPr>
      </w:pPr>
    </w:p>
    <w:p w:rsidR="00EA748C" w:rsidP="5BFB5B9C" w:rsidRDefault="00EA748C" w14:paraId="4946FDB7" w14:textId="4617FD03">
      <w:pPr>
        <w:pStyle w:val="Normal"/>
        <w:spacing w:after="160"/>
        <w:jc w:val="center"/>
        <w:rPr>
          <w:rFonts w:ascii="Georgia" w:hAnsi="Georgia" w:eastAsia="Georgia" w:cs="Georgia" w:asciiTheme="minorAscii" w:hAnsiTheme="minorAscii" w:eastAsiaTheme="minorAscii" w:cstheme="minorAscii"/>
          <w:noProof w:val="0"/>
          <w:sz w:val="24"/>
          <w:szCs w:val="24"/>
          <w:lang w:val="en-US"/>
        </w:rPr>
      </w:pPr>
      <w:r w:rsidRPr="5BFB5B9C" w:rsidR="567A6EF5">
        <w:rPr>
          <w:rFonts w:ascii="Georgia" w:hAnsi="Georgia" w:eastAsia="Georgia" w:cs="Georgia" w:asciiTheme="minorAscii" w:hAnsiTheme="minorAscii" w:eastAsiaTheme="minorAscii" w:cstheme="minorAscii"/>
          <w:noProof w:val="0"/>
          <w:sz w:val="24"/>
          <w:szCs w:val="24"/>
          <w:lang w:val="en-US"/>
        </w:rPr>
        <w:t>An authentication profile for authenticating local users without needing a certificate.</w:t>
      </w:r>
    </w:p>
    <w:p w:rsidR="00EA748C" w:rsidP="5BFB5B9C" w:rsidRDefault="00EA748C" w14:paraId="44AF1E89" w14:textId="3001026E">
      <w:pPr>
        <w:pStyle w:val="Normal"/>
        <w:spacing w:after="160"/>
        <w:jc w:val="center"/>
        <w:rPr>
          <w:rFonts w:ascii="Georgia" w:hAnsi="Georgia" w:eastAsia="Georgia" w:cs="Georgia" w:asciiTheme="minorAscii" w:hAnsiTheme="minorAscii" w:eastAsiaTheme="minorAscii" w:cstheme="minorAscii"/>
          <w:sz w:val="24"/>
          <w:szCs w:val="24"/>
        </w:rPr>
      </w:pPr>
      <w:r w:rsidR="567A6EF5">
        <w:drawing>
          <wp:inline wp14:editId="1FC4E33B" wp14:anchorId="15DCA032">
            <wp:extent cx="3486150" cy="2701766"/>
            <wp:effectExtent l="0" t="0" r="0" b="0"/>
            <wp:docPr id="320166371" name="" title=""/>
            <wp:cNvGraphicFramePr>
              <a:graphicFrameLocks noChangeAspect="1"/>
            </wp:cNvGraphicFramePr>
            <a:graphic>
              <a:graphicData uri="http://schemas.openxmlformats.org/drawingml/2006/picture">
                <pic:pic>
                  <pic:nvPicPr>
                    <pic:cNvPr id="0" name=""/>
                    <pic:cNvPicPr/>
                  </pic:nvPicPr>
                  <pic:blipFill>
                    <a:blip r:embed="R25cf8d59b5264035">
                      <a:extLst>
                        <a:ext xmlns:a="http://schemas.openxmlformats.org/drawingml/2006/main" uri="{28A0092B-C50C-407E-A947-70E740481C1C}">
                          <a14:useLocalDpi val="0"/>
                        </a:ext>
                      </a:extLst>
                    </a:blip>
                    <a:stretch>
                      <a:fillRect/>
                    </a:stretch>
                  </pic:blipFill>
                  <pic:spPr>
                    <a:xfrm>
                      <a:off x="0" y="0"/>
                      <a:ext cx="3486150" cy="2701766"/>
                    </a:xfrm>
                    <a:prstGeom prst="rect">
                      <a:avLst/>
                    </a:prstGeom>
                  </pic:spPr>
                </pic:pic>
              </a:graphicData>
            </a:graphic>
          </wp:inline>
        </w:drawing>
      </w:r>
    </w:p>
    <w:p w:rsidR="00EA748C" w:rsidP="5BFB5B9C" w:rsidRDefault="00EA748C" w14:paraId="5F2D7D0B" w14:textId="06F2F0B5">
      <w:pPr>
        <w:pStyle w:val="Normal"/>
        <w:spacing w:after="160"/>
        <w:jc w:val="center"/>
        <w:rPr>
          <w:rFonts w:ascii="Georgia" w:hAnsi="Georgia" w:eastAsia="Georgia" w:cs="Georgia" w:asciiTheme="minorAscii" w:hAnsiTheme="minorAscii" w:eastAsiaTheme="minorAscii" w:cstheme="minorAscii"/>
          <w:sz w:val="24"/>
          <w:szCs w:val="24"/>
        </w:rPr>
      </w:pPr>
    </w:p>
    <w:p w:rsidR="00EA748C" w:rsidP="5BFB5B9C" w:rsidRDefault="00EA748C" w14:paraId="1F9C8610" w14:textId="096FADE9">
      <w:pPr>
        <w:pStyle w:val="Normal"/>
        <w:spacing w:after="160"/>
        <w:jc w:val="center"/>
        <w:rPr>
          <w:rFonts w:ascii="Georgia" w:hAnsi="Georgia" w:eastAsia="Georgia" w:cs="Georgia" w:asciiTheme="minorAscii" w:hAnsiTheme="minorAscii" w:eastAsiaTheme="minorAscii" w:cstheme="minorAscii"/>
          <w:noProof w:val="0"/>
          <w:sz w:val="24"/>
          <w:szCs w:val="24"/>
          <w:lang w:val="en-US"/>
        </w:rPr>
      </w:pPr>
      <w:r w:rsidRPr="5BFB5B9C" w:rsidR="567A6EF5">
        <w:rPr>
          <w:rFonts w:ascii="Georgia" w:hAnsi="Georgia" w:eastAsia="Georgia" w:cs="Georgia" w:asciiTheme="minorAscii" w:hAnsiTheme="minorAscii" w:eastAsiaTheme="minorAscii" w:cstheme="minorAscii"/>
          <w:noProof w:val="0"/>
          <w:sz w:val="24"/>
          <w:szCs w:val="24"/>
          <w:lang w:val="en-US"/>
        </w:rPr>
        <w:t xml:space="preserve">Specifying the Root certificate and </w:t>
      </w:r>
      <w:r w:rsidRPr="5BFB5B9C" w:rsidR="567A6EF5">
        <w:rPr>
          <w:rFonts w:ascii="Georgia" w:hAnsi="Georgia" w:eastAsia="Georgia" w:cs="Georgia" w:asciiTheme="minorAscii" w:hAnsiTheme="minorAscii" w:eastAsiaTheme="minorAscii" w:cstheme="minorAscii"/>
          <w:noProof w:val="0"/>
          <w:sz w:val="24"/>
          <w:szCs w:val="24"/>
          <w:lang w:val="en-US"/>
        </w:rPr>
        <w:t>a</w:t>
      </w:r>
      <w:r w:rsidRPr="5BFB5B9C" w:rsidR="567A6EF5">
        <w:rPr>
          <w:rFonts w:ascii="Georgia" w:hAnsi="Georgia" w:eastAsia="Georgia" w:cs="Georgia" w:asciiTheme="minorAscii" w:hAnsiTheme="minorAscii" w:eastAsiaTheme="minorAscii" w:cstheme="minorAscii"/>
          <w:noProof w:val="0"/>
          <w:sz w:val="24"/>
          <w:szCs w:val="24"/>
          <w:lang w:val="en-US"/>
        </w:rPr>
        <w:t xml:space="preserve"> agent profile for the portal.</w:t>
      </w:r>
    </w:p>
    <w:p w:rsidR="00EA748C" w:rsidP="5BFB5B9C" w:rsidRDefault="00EA748C" w14:paraId="6D812F5E" w14:textId="491BC14F">
      <w:pPr>
        <w:pStyle w:val="Normal"/>
        <w:spacing w:after="160"/>
        <w:jc w:val="center"/>
        <w:rPr>
          <w:rFonts w:ascii="Georgia" w:hAnsi="Georgia" w:eastAsia="Georgia" w:cs="Georgia" w:asciiTheme="minorAscii" w:hAnsiTheme="minorAscii" w:eastAsiaTheme="minorAscii" w:cstheme="minorAscii"/>
          <w:sz w:val="24"/>
          <w:szCs w:val="24"/>
        </w:rPr>
      </w:pPr>
      <w:r w:rsidR="567A6EF5">
        <w:drawing>
          <wp:inline wp14:editId="1DF8153E" wp14:anchorId="588203F4">
            <wp:extent cx="4572000" cy="2762250"/>
            <wp:effectExtent l="0" t="0" r="0" b="0"/>
            <wp:docPr id="1958639165" name="" title=""/>
            <wp:cNvGraphicFramePr>
              <a:graphicFrameLocks noChangeAspect="1"/>
            </wp:cNvGraphicFramePr>
            <a:graphic>
              <a:graphicData uri="http://schemas.openxmlformats.org/drawingml/2006/picture">
                <pic:pic>
                  <pic:nvPicPr>
                    <pic:cNvPr id="0" name=""/>
                    <pic:cNvPicPr/>
                  </pic:nvPicPr>
                  <pic:blipFill>
                    <a:blip r:embed="Rc9a59aaf897548a5">
                      <a:extLst>
                        <a:ext xmlns:a="http://schemas.openxmlformats.org/drawingml/2006/main" uri="{28A0092B-C50C-407E-A947-70E740481C1C}">
                          <a14:useLocalDpi val="0"/>
                        </a:ext>
                      </a:extLst>
                    </a:blip>
                    <a:stretch>
                      <a:fillRect/>
                    </a:stretch>
                  </pic:blipFill>
                  <pic:spPr>
                    <a:xfrm>
                      <a:off x="0" y="0"/>
                      <a:ext cx="4572000" cy="2762250"/>
                    </a:xfrm>
                    <a:prstGeom prst="rect">
                      <a:avLst/>
                    </a:prstGeom>
                  </pic:spPr>
                </pic:pic>
              </a:graphicData>
            </a:graphic>
          </wp:inline>
        </w:drawing>
      </w:r>
    </w:p>
    <w:p w:rsidR="00EA748C" w:rsidP="5BFB5B9C" w:rsidRDefault="00EA748C" w14:paraId="48F3E3D0" w14:textId="110422C9">
      <w:pPr>
        <w:pStyle w:val="Normal"/>
        <w:spacing w:after="160"/>
        <w:jc w:val="center"/>
        <w:rPr>
          <w:rFonts w:ascii="Georgia" w:hAnsi="Georgia" w:eastAsia="Georgia" w:cs="Georgia" w:asciiTheme="minorAscii" w:hAnsiTheme="minorAscii" w:eastAsiaTheme="minorAscii" w:cstheme="minorAscii"/>
          <w:sz w:val="24"/>
          <w:szCs w:val="24"/>
        </w:rPr>
      </w:pPr>
    </w:p>
    <w:p w:rsidR="00EA748C" w:rsidP="5BFB5B9C" w:rsidRDefault="00EA748C" w14:paraId="7DD5C030" w14:textId="48F26C7F">
      <w:pPr>
        <w:pStyle w:val="Normal"/>
        <w:spacing w:after="160"/>
        <w:jc w:val="center"/>
        <w:rPr>
          <w:rFonts w:ascii="Georgia" w:hAnsi="Georgia" w:eastAsia="Georgia" w:cs="Georgia" w:asciiTheme="minorAscii" w:hAnsiTheme="minorAscii" w:eastAsiaTheme="minorAscii" w:cstheme="minorAscii"/>
          <w:noProof w:val="0"/>
          <w:sz w:val="24"/>
          <w:szCs w:val="24"/>
          <w:lang w:val="en-US"/>
        </w:rPr>
      </w:pPr>
      <w:r w:rsidRPr="5BFB5B9C" w:rsidR="567A6EF5">
        <w:rPr>
          <w:rFonts w:ascii="Georgia" w:hAnsi="Georgia" w:eastAsia="Georgia" w:cs="Georgia" w:asciiTheme="minorAscii" w:hAnsiTheme="minorAscii" w:eastAsiaTheme="minorAscii" w:cstheme="minorAscii"/>
          <w:noProof w:val="0"/>
          <w:sz w:val="24"/>
          <w:szCs w:val="24"/>
          <w:lang w:val="en-US"/>
        </w:rPr>
        <w:t>The portal would generate a cookie signed by the root certificate that would be valid for 24 hours, to limit the need to constantly enter login credentials.</w:t>
      </w:r>
    </w:p>
    <w:p w:rsidR="00EA748C" w:rsidP="5BFB5B9C" w:rsidRDefault="00EA748C" w14:paraId="4EB8F745" w14:textId="1C0A4636">
      <w:pPr>
        <w:pStyle w:val="Normal"/>
        <w:spacing w:after="160"/>
        <w:jc w:val="center"/>
        <w:rPr>
          <w:rFonts w:ascii="Georgia" w:hAnsi="Georgia" w:eastAsia="Georgia" w:cs="Georgia" w:asciiTheme="minorAscii" w:hAnsiTheme="minorAscii" w:eastAsiaTheme="minorAscii" w:cstheme="minorAscii"/>
          <w:sz w:val="24"/>
          <w:szCs w:val="24"/>
        </w:rPr>
      </w:pPr>
      <w:r w:rsidR="567A6EF5">
        <w:drawing>
          <wp:inline wp14:editId="6390B41C" wp14:anchorId="1A0208DA">
            <wp:extent cx="3505200" cy="2103120"/>
            <wp:effectExtent l="0" t="0" r="0" b="0"/>
            <wp:docPr id="93060177" name="" title=""/>
            <wp:cNvGraphicFramePr>
              <a:graphicFrameLocks noChangeAspect="1"/>
            </wp:cNvGraphicFramePr>
            <a:graphic>
              <a:graphicData uri="http://schemas.openxmlformats.org/drawingml/2006/picture">
                <pic:pic>
                  <pic:nvPicPr>
                    <pic:cNvPr id="0" name=""/>
                    <pic:cNvPicPr/>
                  </pic:nvPicPr>
                  <pic:blipFill>
                    <a:blip r:embed="Rbb4cf1037447417a">
                      <a:extLst>
                        <a:ext xmlns:a="http://schemas.openxmlformats.org/drawingml/2006/main" uri="{28A0092B-C50C-407E-A947-70E740481C1C}">
                          <a14:useLocalDpi val="0"/>
                        </a:ext>
                      </a:extLst>
                    </a:blip>
                    <a:stretch>
                      <a:fillRect/>
                    </a:stretch>
                  </pic:blipFill>
                  <pic:spPr>
                    <a:xfrm>
                      <a:off x="0" y="0"/>
                      <a:ext cx="3505200" cy="2103120"/>
                    </a:xfrm>
                    <a:prstGeom prst="rect">
                      <a:avLst/>
                    </a:prstGeom>
                  </pic:spPr>
                </pic:pic>
              </a:graphicData>
            </a:graphic>
          </wp:inline>
        </w:drawing>
      </w:r>
    </w:p>
    <w:p w:rsidR="00EA748C" w:rsidP="5BFB5B9C" w:rsidRDefault="00EA748C" w14:paraId="7BD24226" w14:textId="63D9F7E1">
      <w:pPr>
        <w:pStyle w:val="Normal"/>
        <w:spacing w:after="160"/>
        <w:jc w:val="center"/>
        <w:rPr>
          <w:rFonts w:ascii="Georgia" w:hAnsi="Georgia" w:eastAsia="Georgia" w:cs="Georgia" w:asciiTheme="minorAscii" w:hAnsiTheme="minorAscii" w:eastAsiaTheme="minorAscii" w:cstheme="minorAscii"/>
          <w:sz w:val="24"/>
          <w:szCs w:val="24"/>
        </w:rPr>
      </w:pPr>
    </w:p>
    <w:p w:rsidR="00EA748C" w:rsidP="5BFB5B9C" w:rsidRDefault="00EA748C" w14:paraId="174DE5C6" w14:textId="5CFED075">
      <w:pPr>
        <w:pStyle w:val="Normal"/>
        <w:spacing w:after="160"/>
        <w:jc w:val="center"/>
        <w:rPr>
          <w:rFonts w:ascii="Georgia" w:hAnsi="Georgia" w:eastAsia="Georgia" w:cs="Georgia" w:asciiTheme="minorAscii" w:hAnsiTheme="minorAscii" w:eastAsiaTheme="minorAscii" w:cstheme="minorAscii"/>
          <w:noProof w:val="0"/>
          <w:sz w:val="24"/>
          <w:szCs w:val="24"/>
          <w:lang w:val="en-US"/>
        </w:rPr>
      </w:pPr>
      <w:r w:rsidRPr="5BFB5B9C" w:rsidR="567A6EF5">
        <w:rPr>
          <w:rFonts w:ascii="Georgia" w:hAnsi="Georgia" w:eastAsia="Georgia" w:cs="Georgia" w:asciiTheme="minorAscii" w:hAnsiTheme="minorAscii" w:eastAsiaTheme="minorAscii" w:cstheme="minorAscii"/>
          <w:noProof w:val="0"/>
          <w:sz w:val="24"/>
          <w:szCs w:val="24"/>
          <w:lang w:val="en-US"/>
        </w:rPr>
        <w:t>An external gateway that Global Protect clients would connect to.</w:t>
      </w:r>
    </w:p>
    <w:p w:rsidR="00EA748C" w:rsidP="5BFB5B9C" w:rsidRDefault="00EA748C" w14:paraId="308E5B77" w14:textId="1BE4BDC4">
      <w:pPr>
        <w:pStyle w:val="Normal"/>
        <w:spacing w:after="160"/>
        <w:jc w:val="center"/>
        <w:rPr>
          <w:rFonts w:ascii="Georgia" w:hAnsi="Georgia" w:eastAsia="Georgia" w:cs="Georgia" w:asciiTheme="minorAscii" w:hAnsiTheme="minorAscii" w:eastAsiaTheme="minorAscii" w:cstheme="minorAscii"/>
          <w:sz w:val="24"/>
          <w:szCs w:val="24"/>
        </w:rPr>
      </w:pPr>
      <w:r w:rsidR="567A6EF5">
        <w:drawing>
          <wp:inline wp14:editId="2CD45D3E" wp14:anchorId="32777AB1">
            <wp:extent cx="3086100" cy="3213293"/>
            <wp:effectExtent l="0" t="0" r="0" b="0"/>
            <wp:docPr id="1904674668" name="" title=""/>
            <wp:cNvGraphicFramePr>
              <a:graphicFrameLocks noChangeAspect="1"/>
            </wp:cNvGraphicFramePr>
            <a:graphic>
              <a:graphicData uri="http://schemas.openxmlformats.org/drawingml/2006/picture">
                <pic:pic>
                  <pic:nvPicPr>
                    <pic:cNvPr id="0" name=""/>
                    <pic:cNvPicPr/>
                  </pic:nvPicPr>
                  <pic:blipFill>
                    <a:blip r:embed="R73e35c091cf64243">
                      <a:extLst>
                        <a:ext xmlns:a="http://schemas.openxmlformats.org/drawingml/2006/main" uri="{28A0092B-C50C-407E-A947-70E740481C1C}">
                          <a14:useLocalDpi val="0"/>
                        </a:ext>
                      </a:extLst>
                    </a:blip>
                    <a:stretch>
                      <a:fillRect/>
                    </a:stretch>
                  </pic:blipFill>
                  <pic:spPr>
                    <a:xfrm>
                      <a:off x="0" y="0"/>
                      <a:ext cx="3086100" cy="3213293"/>
                    </a:xfrm>
                    <a:prstGeom prst="rect">
                      <a:avLst/>
                    </a:prstGeom>
                  </pic:spPr>
                </pic:pic>
              </a:graphicData>
            </a:graphic>
          </wp:inline>
        </w:drawing>
      </w:r>
    </w:p>
    <w:p w:rsidR="00EA748C" w:rsidP="5BFB5B9C" w:rsidRDefault="00EA748C" w14:paraId="6E769737" w14:textId="672333A2">
      <w:pPr>
        <w:pStyle w:val="Normal"/>
        <w:spacing w:after="160"/>
        <w:jc w:val="center"/>
        <w:rPr>
          <w:rFonts w:ascii="Georgia" w:hAnsi="Georgia" w:eastAsia="Georgia" w:cs="Georgia" w:asciiTheme="minorAscii" w:hAnsiTheme="minorAscii" w:eastAsiaTheme="minorAscii" w:cstheme="minorAscii"/>
          <w:sz w:val="24"/>
          <w:szCs w:val="24"/>
        </w:rPr>
      </w:pPr>
    </w:p>
    <w:p w:rsidR="00EA748C" w:rsidP="5BFB5B9C" w:rsidRDefault="00EA748C" w14:paraId="05C423A2" w14:textId="75597A61">
      <w:pPr>
        <w:pStyle w:val="Normal"/>
        <w:spacing w:after="160"/>
        <w:jc w:val="center"/>
        <w:rPr>
          <w:rFonts w:ascii="Georgia" w:hAnsi="Georgia" w:eastAsia="Georgia" w:cs="Georgia" w:asciiTheme="minorAscii" w:hAnsiTheme="minorAscii" w:eastAsiaTheme="minorAscii" w:cstheme="minorAscii"/>
          <w:noProof w:val="0"/>
          <w:sz w:val="24"/>
          <w:szCs w:val="24"/>
          <w:lang w:val="en-US"/>
        </w:rPr>
      </w:pPr>
      <w:r w:rsidRPr="5BFB5B9C" w:rsidR="567A6EF5">
        <w:rPr>
          <w:rFonts w:ascii="Georgia" w:hAnsi="Georgia" w:eastAsia="Georgia" w:cs="Georgia" w:asciiTheme="minorAscii" w:hAnsiTheme="minorAscii" w:eastAsiaTheme="minorAscii" w:cstheme="minorAscii"/>
          <w:noProof w:val="0"/>
          <w:sz w:val="24"/>
          <w:szCs w:val="24"/>
          <w:lang w:val="en-US"/>
        </w:rPr>
        <w:t>Global Protect would allow connections whenever the user would like to use Global Protect for remote access.</w:t>
      </w:r>
    </w:p>
    <w:p w:rsidR="00EA748C" w:rsidP="5BFB5B9C" w:rsidRDefault="00EA748C" w14:paraId="39BA197E" w14:textId="6BBAB3A0">
      <w:pPr>
        <w:pStyle w:val="Normal"/>
        <w:spacing w:after="160"/>
        <w:jc w:val="center"/>
        <w:rPr>
          <w:rFonts w:ascii="Georgia" w:hAnsi="Georgia" w:eastAsia="Georgia" w:cs="Georgia" w:asciiTheme="minorAscii" w:hAnsiTheme="minorAscii" w:eastAsiaTheme="minorAscii" w:cstheme="minorAscii"/>
          <w:sz w:val="24"/>
          <w:szCs w:val="24"/>
        </w:rPr>
      </w:pPr>
      <w:r w:rsidR="567A6EF5">
        <w:drawing>
          <wp:inline wp14:editId="202ABE23" wp14:anchorId="3422C7F2">
            <wp:extent cx="3438525" cy="2091769"/>
            <wp:effectExtent l="0" t="0" r="0" b="0"/>
            <wp:docPr id="1215757646" name="" title=""/>
            <wp:cNvGraphicFramePr>
              <a:graphicFrameLocks noChangeAspect="1"/>
            </wp:cNvGraphicFramePr>
            <a:graphic>
              <a:graphicData uri="http://schemas.openxmlformats.org/drawingml/2006/picture">
                <pic:pic>
                  <pic:nvPicPr>
                    <pic:cNvPr id="0" name=""/>
                    <pic:cNvPicPr/>
                  </pic:nvPicPr>
                  <pic:blipFill>
                    <a:blip r:embed="R3d3cd43051c84305">
                      <a:extLst>
                        <a:ext xmlns:a="http://schemas.openxmlformats.org/drawingml/2006/main" uri="{28A0092B-C50C-407E-A947-70E740481C1C}">
                          <a14:useLocalDpi val="0"/>
                        </a:ext>
                      </a:extLst>
                    </a:blip>
                    <a:stretch>
                      <a:fillRect/>
                    </a:stretch>
                  </pic:blipFill>
                  <pic:spPr>
                    <a:xfrm>
                      <a:off x="0" y="0"/>
                      <a:ext cx="3438525" cy="2091769"/>
                    </a:xfrm>
                    <a:prstGeom prst="rect">
                      <a:avLst/>
                    </a:prstGeom>
                  </pic:spPr>
                </pic:pic>
              </a:graphicData>
            </a:graphic>
          </wp:inline>
        </w:drawing>
      </w:r>
    </w:p>
    <w:p w:rsidR="00EA748C" w:rsidP="5BFB5B9C" w:rsidRDefault="00EA748C" w14:paraId="745990E1" w14:textId="2F093735">
      <w:pPr>
        <w:pStyle w:val="Normal"/>
        <w:spacing w:after="160"/>
        <w:jc w:val="center"/>
        <w:rPr>
          <w:rFonts w:ascii="Georgia" w:hAnsi="Georgia" w:eastAsia="Georgia" w:cs="Georgia" w:asciiTheme="minorAscii" w:hAnsiTheme="minorAscii" w:eastAsiaTheme="minorAscii" w:cstheme="minorAscii"/>
          <w:sz w:val="24"/>
          <w:szCs w:val="24"/>
        </w:rPr>
      </w:pPr>
    </w:p>
    <w:p w:rsidR="00EA748C" w:rsidP="5BFB5B9C" w:rsidRDefault="00EA748C" w14:paraId="1E72C8F6" w14:textId="497FEE74">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r w:rsidRPr="5BFB5B9C" w:rsidR="567A6EF5">
        <w:rPr>
          <w:rFonts w:ascii="Georgia" w:hAnsi="Georgia" w:eastAsia="Georgia" w:cs="Georgia" w:asciiTheme="minorAscii" w:hAnsiTheme="minorAscii" w:eastAsiaTheme="minorAscii" w:cstheme="minorAscii"/>
          <w:noProof w:val="0"/>
          <w:sz w:val="24"/>
          <w:szCs w:val="24"/>
          <w:lang w:val="en-US"/>
        </w:rPr>
        <w:t>Configuring the portal to allow the user to visit websites without the Global Protect client installed.</w:t>
      </w:r>
    </w:p>
    <w:p w:rsidR="00EA748C" w:rsidP="5BFB5B9C" w:rsidRDefault="00EA748C" w14:paraId="4F344DCC" w14:textId="2FE1C4E5">
      <w:pPr>
        <w:pStyle w:val="Normal"/>
        <w:spacing w:after="160"/>
        <w:jc w:val="center"/>
        <w:rPr>
          <w:rFonts w:ascii="Georgia" w:hAnsi="Georgia" w:eastAsia="Georgia" w:cs="Georgia" w:asciiTheme="minorAscii" w:hAnsiTheme="minorAscii" w:eastAsiaTheme="minorAscii" w:cstheme="minorAscii"/>
          <w:sz w:val="24"/>
          <w:szCs w:val="24"/>
        </w:rPr>
      </w:pPr>
      <w:r w:rsidR="567A6EF5">
        <w:drawing>
          <wp:inline wp14:editId="4832CFE4" wp14:anchorId="2567F36D">
            <wp:extent cx="4572000" cy="1962150"/>
            <wp:effectExtent l="0" t="0" r="0" b="0"/>
            <wp:docPr id="2108280759" name="" title=""/>
            <wp:cNvGraphicFramePr>
              <a:graphicFrameLocks noChangeAspect="1"/>
            </wp:cNvGraphicFramePr>
            <a:graphic>
              <a:graphicData uri="http://schemas.openxmlformats.org/drawingml/2006/picture">
                <pic:pic>
                  <pic:nvPicPr>
                    <pic:cNvPr id="0" name=""/>
                    <pic:cNvPicPr/>
                  </pic:nvPicPr>
                  <pic:blipFill>
                    <a:blip r:embed="R6eb39767c1fa451d">
                      <a:extLst>
                        <a:ext xmlns:a="http://schemas.openxmlformats.org/drawingml/2006/main" uri="{28A0092B-C50C-407E-A947-70E740481C1C}">
                          <a14:useLocalDpi val="0"/>
                        </a:ext>
                      </a:extLst>
                    </a:blip>
                    <a:stretch>
                      <a:fillRect/>
                    </a:stretch>
                  </pic:blipFill>
                  <pic:spPr>
                    <a:xfrm>
                      <a:off x="0" y="0"/>
                      <a:ext cx="4572000" cy="1962150"/>
                    </a:xfrm>
                    <a:prstGeom prst="rect">
                      <a:avLst/>
                    </a:prstGeom>
                  </pic:spPr>
                </pic:pic>
              </a:graphicData>
            </a:graphic>
          </wp:inline>
        </w:drawing>
      </w:r>
    </w:p>
    <w:p w:rsidR="00EA748C" w:rsidP="5BFB5B9C" w:rsidRDefault="00EA748C" w14:paraId="65FA30DC" w14:textId="331B7163">
      <w:pPr>
        <w:pStyle w:val="Normal"/>
        <w:spacing w:after="160"/>
        <w:jc w:val="center"/>
        <w:rPr>
          <w:rFonts w:ascii="Georgia" w:hAnsi="Georgia" w:eastAsia="Georgia" w:cs="Georgia" w:asciiTheme="minorAscii" w:hAnsiTheme="minorAscii" w:eastAsiaTheme="minorAscii" w:cstheme="minorAscii"/>
          <w:sz w:val="24"/>
          <w:szCs w:val="24"/>
        </w:rPr>
      </w:pPr>
    </w:p>
    <w:p w:rsidR="00EA748C" w:rsidP="5BFB5B9C" w:rsidRDefault="00EA748C" w14:paraId="5AF672DE" w14:textId="6934DAE4">
      <w:pPr>
        <w:pStyle w:val="Normal"/>
        <w:spacing w:after="160"/>
        <w:jc w:val="center"/>
        <w:rPr>
          <w:rFonts w:ascii="Georgia" w:hAnsi="Georgia" w:eastAsia="Georgia" w:cs="Georgia" w:asciiTheme="minorAscii" w:hAnsiTheme="minorAscii" w:eastAsiaTheme="minorAscii" w:cstheme="minorAscii"/>
          <w:noProof w:val="0"/>
          <w:sz w:val="24"/>
          <w:szCs w:val="24"/>
          <w:lang w:val="en-US"/>
        </w:rPr>
      </w:pPr>
      <w:r w:rsidRPr="5BFB5B9C" w:rsidR="567A6EF5">
        <w:rPr>
          <w:rFonts w:ascii="Georgia" w:hAnsi="Georgia" w:eastAsia="Georgia" w:cs="Georgia" w:asciiTheme="minorAscii" w:hAnsiTheme="minorAscii" w:eastAsiaTheme="minorAscii" w:cstheme="minorAscii"/>
          <w:noProof w:val="0"/>
          <w:sz w:val="24"/>
          <w:szCs w:val="24"/>
          <w:lang w:val="en-US"/>
        </w:rPr>
        <w:t xml:space="preserve">Specifying Apps to appear on the portal when the user logs in through a web browser. In these </w:t>
      </w:r>
      <w:r w:rsidRPr="5BFB5B9C" w:rsidR="567A6EF5">
        <w:rPr>
          <w:rFonts w:ascii="Georgia" w:hAnsi="Georgia" w:eastAsia="Georgia" w:cs="Georgia" w:asciiTheme="minorAscii" w:hAnsiTheme="minorAscii" w:eastAsiaTheme="minorAscii" w:cstheme="minorAscii"/>
          <w:noProof w:val="0"/>
          <w:sz w:val="24"/>
          <w:szCs w:val="24"/>
          <w:lang w:val="en-US"/>
        </w:rPr>
        <w:t>cases,</w:t>
      </w:r>
      <w:r w:rsidRPr="5BFB5B9C" w:rsidR="567A6EF5">
        <w:rPr>
          <w:rFonts w:ascii="Georgia" w:hAnsi="Georgia" w:eastAsia="Georgia" w:cs="Georgia" w:asciiTheme="minorAscii" w:hAnsiTheme="minorAscii" w:eastAsiaTheme="minorAscii" w:cstheme="minorAscii"/>
          <w:noProof w:val="0"/>
          <w:sz w:val="24"/>
          <w:szCs w:val="24"/>
          <w:lang w:val="en-US"/>
        </w:rPr>
        <w:t xml:space="preserve"> Clientless App groups are specified, so that you would add apps to the groups without needing to specify every single app in this menu.</w:t>
      </w:r>
    </w:p>
    <w:p w:rsidR="00EA748C" w:rsidP="5BFB5B9C" w:rsidRDefault="00EA748C" w14:paraId="57561EF6" w14:textId="5D5F7C8D">
      <w:pPr>
        <w:pStyle w:val="Normal"/>
        <w:spacing w:after="160"/>
        <w:jc w:val="center"/>
        <w:rPr>
          <w:rFonts w:ascii="Georgia" w:hAnsi="Georgia" w:eastAsia="Georgia" w:cs="Georgia" w:asciiTheme="minorAscii" w:hAnsiTheme="minorAscii" w:eastAsiaTheme="minorAscii" w:cstheme="minorAscii"/>
          <w:sz w:val="24"/>
          <w:szCs w:val="24"/>
        </w:rPr>
      </w:pPr>
      <w:r w:rsidR="567A6EF5">
        <w:drawing>
          <wp:inline wp14:editId="764FD1C9" wp14:anchorId="76B8CDF4">
            <wp:extent cx="4572000" cy="2628900"/>
            <wp:effectExtent l="0" t="0" r="0" b="0"/>
            <wp:docPr id="1144314593" name="" title=""/>
            <wp:cNvGraphicFramePr>
              <a:graphicFrameLocks noChangeAspect="1"/>
            </wp:cNvGraphicFramePr>
            <a:graphic>
              <a:graphicData uri="http://schemas.openxmlformats.org/drawingml/2006/picture">
                <pic:pic>
                  <pic:nvPicPr>
                    <pic:cNvPr id="0" name=""/>
                    <pic:cNvPicPr/>
                  </pic:nvPicPr>
                  <pic:blipFill>
                    <a:blip r:embed="Rccba6c63a3d640fa">
                      <a:extLst>
                        <a:ext xmlns:a="http://schemas.openxmlformats.org/drawingml/2006/main" uri="{28A0092B-C50C-407E-A947-70E740481C1C}">
                          <a14:useLocalDpi val="0"/>
                        </a:ext>
                      </a:extLst>
                    </a:blip>
                    <a:stretch>
                      <a:fillRect/>
                    </a:stretch>
                  </pic:blipFill>
                  <pic:spPr>
                    <a:xfrm>
                      <a:off x="0" y="0"/>
                      <a:ext cx="4572000" cy="2628900"/>
                    </a:xfrm>
                    <a:prstGeom prst="rect">
                      <a:avLst/>
                    </a:prstGeom>
                  </pic:spPr>
                </pic:pic>
              </a:graphicData>
            </a:graphic>
          </wp:inline>
        </w:drawing>
      </w:r>
    </w:p>
    <w:p w:rsidR="00EA748C" w:rsidP="5BFB5B9C" w:rsidRDefault="00EA748C" w14:paraId="7C700F97" w14:textId="7108F060">
      <w:pPr>
        <w:pStyle w:val="Normal"/>
        <w:spacing w:after="160"/>
        <w:jc w:val="center"/>
        <w:rPr>
          <w:rFonts w:ascii="Georgia" w:hAnsi="Georgia" w:eastAsia="Georgia" w:cs="Georgia" w:asciiTheme="minorAscii" w:hAnsiTheme="minorAscii" w:eastAsiaTheme="minorAscii" w:cstheme="minorAscii"/>
          <w:sz w:val="24"/>
          <w:szCs w:val="24"/>
        </w:rPr>
      </w:pPr>
    </w:p>
    <w:p w:rsidR="00EA748C" w:rsidP="5BFB5B9C" w:rsidRDefault="00EA748C" w14:paraId="058B7105" w14:textId="7E2B6A0D">
      <w:pPr>
        <w:pStyle w:val="Normal"/>
        <w:spacing w:after="160"/>
        <w:jc w:val="center"/>
        <w:rPr>
          <w:rFonts w:ascii="Georgia" w:hAnsi="Georgia" w:eastAsia="Georgia" w:cs="Georgia" w:asciiTheme="minorAscii" w:hAnsiTheme="minorAscii" w:eastAsiaTheme="minorAscii" w:cstheme="minorAscii"/>
          <w:noProof w:val="0"/>
          <w:sz w:val="24"/>
          <w:szCs w:val="24"/>
          <w:lang w:val="en-US"/>
        </w:rPr>
      </w:pPr>
      <w:r w:rsidRPr="5BFB5B9C" w:rsidR="567A6EF5">
        <w:rPr>
          <w:rFonts w:ascii="Georgia" w:hAnsi="Georgia" w:eastAsia="Georgia" w:cs="Georgia" w:asciiTheme="minorAscii" w:hAnsiTheme="minorAscii" w:eastAsiaTheme="minorAscii" w:cstheme="minorAscii"/>
          <w:noProof w:val="0"/>
          <w:sz w:val="24"/>
          <w:szCs w:val="24"/>
          <w:lang w:val="en-US"/>
        </w:rPr>
        <w:t>Global Protect Gateway configuration.</w:t>
      </w:r>
    </w:p>
    <w:p w:rsidR="00EA748C" w:rsidP="5BFB5B9C" w:rsidRDefault="00EA748C" w14:paraId="74A26740" w14:textId="23FEAD73">
      <w:pPr>
        <w:pStyle w:val="Normal"/>
        <w:spacing w:after="160"/>
        <w:jc w:val="center"/>
        <w:rPr>
          <w:rFonts w:ascii="Georgia" w:hAnsi="Georgia" w:eastAsia="Georgia" w:cs="Georgia" w:asciiTheme="minorAscii" w:hAnsiTheme="minorAscii" w:eastAsiaTheme="minorAscii" w:cstheme="minorAscii"/>
          <w:sz w:val="24"/>
          <w:szCs w:val="24"/>
        </w:rPr>
      </w:pPr>
      <w:r w:rsidR="567A6EF5">
        <w:drawing>
          <wp:inline wp14:editId="73AD712B" wp14:anchorId="0049715F">
            <wp:extent cx="4572000" cy="1771650"/>
            <wp:effectExtent l="0" t="0" r="0" b="0"/>
            <wp:docPr id="58213768" name="" title=""/>
            <wp:cNvGraphicFramePr>
              <a:graphicFrameLocks noChangeAspect="1"/>
            </wp:cNvGraphicFramePr>
            <a:graphic>
              <a:graphicData uri="http://schemas.openxmlformats.org/drawingml/2006/picture">
                <pic:pic>
                  <pic:nvPicPr>
                    <pic:cNvPr id="0" name=""/>
                    <pic:cNvPicPr/>
                  </pic:nvPicPr>
                  <pic:blipFill>
                    <a:blip r:embed="R1ecb3d5860c14d04">
                      <a:extLst>
                        <a:ext xmlns:a="http://schemas.openxmlformats.org/drawingml/2006/main" uri="{28A0092B-C50C-407E-A947-70E740481C1C}">
                          <a14:useLocalDpi val="0"/>
                        </a:ext>
                      </a:extLst>
                    </a:blip>
                    <a:stretch>
                      <a:fillRect/>
                    </a:stretch>
                  </pic:blipFill>
                  <pic:spPr>
                    <a:xfrm>
                      <a:off x="0" y="0"/>
                      <a:ext cx="4572000" cy="1771650"/>
                    </a:xfrm>
                    <a:prstGeom prst="rect">
                      <a:avLst/>
                    </a:prstGeom>
                  </pic:spPr>
                </pic:pic>
              </a:graphicData>
            </a:graphic>
          </wp:inline>
        </w:drawing>
      </w:r>
    </w:p>
    <w:p w:rsidR="00EA748C" w:rsidP="5BFB5B9C" w:rsidRDefault="00EA748C" w14:paraId="2E05F3F4" w14:textId="58A1A257">
      <w:pPr>
        <w:pStyle w:val="Normal"/>
        <w:spacing w:after="160"/>
        <w:jc w:val="center"/>
        <w:rPr>
          <w:rFonts w:ascii="Georgia" w:hAnsi="Georgia" w:eastAsia="Georgia" w:cs="Georgia" w:asciiTheme="minorAscii" w:hAnsiTheme="minorAscii" w:eastAsiaTheme="minorAscii" w:cstheme="minorAscii"/>
          <w:sz w:val="24"/>
          <w:szCs w:val="24"/>
        </w:rPr>
      </w:pPr>
      <w:r w:rsidR="567A6EF5">
        <w:drawing>
          <wp:inline wp14:editId="5B618401" wp14:anchorId="6A64655F">
            <wp:extent cx="4572000" cy="2571750"/>
            <wp:effectExtent l="0" t="0" r="0" b="0"/>
            <wp:docPr id="1863220893" name="" title=""/>
            <wp:cNvGraphicFramePr>
              <a:graphicFrameLocks noChangeAspect="1"/>
            </wp:cNvGraphicFramePr>
            <a:graphic>
              <a:graphicData uri="http://schemas.openxmlformats.org/drawingml/2006/picture">
                <pic:pic>
                  <pic:nvPicPr>
                    <pic:cNvPr id="0" name=""/>
                    <pic:cNvPicPr/>
                  </pic:nvPicPr>
                  <pic:blipFill>
                    <a:blip r:embed="Rd989f8fef53844e4">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EA748C" w:rsidP="5BFB5B9C" w:rsidRDefault="00EA748C" w14:paraId="3A1AB5A9" w14:textId="4D5277C8">
      <w:pPr>
        <w:pStyle w:val="Normal"/>
        <w:spacing w:after="160"/>
        <w:jc w:val="center"/>
        <w:rPr>
          <w:rFonts w:ascii="Georgia" w:hAnsi="Georgia" w:eastAsia="Georgia" w:cs="Georgia" w:asciiTheme="minorAscii" w:hAnsiTheme="minorAscii" w:eastAsiaTheme="minorAscii" w:cstheme="minorAscii"/>
          <w:sz w:val="24"/>
          <w:szCs w:val="24"/>
        </w:rPr>
      </w:pPr>
    </w:p>
    <w:p w:rsidR="00EA748C" w:rsidP="5BFB5B9C" w:rsidRDefault="00EA748C" w14:paraId="01624AEF" w14:textId="636F2EBE">
      <w:pPr>
        <w:pStyle w:val="Normal"/>
        <w:spacing w:after="160"/>
        <w:jc w:val="center"/>
        <w:rPr>
          <w:rFonts w:ascii="Georgia" w:hAnsi="Georgia" w:eastAsia="Georgia" w:cs="Georgia" w:asciiTheme="minorAscii" w:hAnsiTheme="minorAscii" w:eastAsiaTheme="minorAscii" w:cstheme="minorAscii"/>
          <w:noProof w:val="0"/>
          <w:sz w:val="24"/>
          <w:szCs w:val="24"/>
          <w:lang w:val="en-US"/>
        </w:rPr>
      </w:pPr>
      <w:r w:rsidRPr="5BFB5B9C" w:rsidR="567A6EF5">
        <w:rPr>
          <w:rFonts w:ascii="Georgia" w:hAnsi="Georgia" w:eastAsia="Georgia" w:cs="Georgia" w:asciiTheme="minorAscii" w:hAnsiTheme="minorAscii" w:eastAsiaTheme="minorAscii" w:cstheme="minorAscii"/>
          <w:noProof w:val="0"/>
          <w:sz w:val="24"/>
          <w:szCs w:val="24"/>
          <w:lang w:val="en-US"/>
        </w:rPr>
        <w:t>Gateway</w:t>
      </w:r>
      <w:r w:rsidRPr="5BFB5B9C" w:rsidR="567A6EF5">
        <w:rPr>
          <w:rFonts w:ascii="Georgia" w:hAnsi="Georgia" w:eastAsia="Georgia" w:cs="Georgia" w:asciiTheme="minorAscii" w:hAnsiTheme="minorAscii" w:eastAsiaTheme="minorAscii" w:cstheme="minorAscii"/>
          <w:noProof w:val="0"/>
          <w:sz w:val="24"/>
          <w:szCs w:val="24"/>
          <w:lang w:val="en-US"/>
        </w:rPr>
        <w:t xml:space="preserve"> Authentication configuration</w:t>
      </w:r>
    </w:p>
    <w:p w:rsidR="00EA748C" w:rsidP="5BFB5B9C" w:rsidRDefault="00EA748C" w14:paraId="466C10F6" w14:textId="4F81DD36">
      <w:pPr>
        <w:pStyle w:val="Normal"/>
        <w:spacing w:after="160"/>
        <w:jc w:val="center"/>
        <w:rPr>
          <w:rFonts w:ascii="Georgia" w:hAnsi="Georgia" w:eastAsia="Georgia" w:cs="Georgia" w:asciiTheme="minorAscii" w:hAnsiTheme="minorAscii" w:eastAsiaTheme="minorAscii" w:cstheme="minorAscii"/>
          <w:sz w:val="24"/>
          <w:szCs w:val="24"/>
        </w:rPr>
      </w:pPr>
      <w:r w:rsidR="567A6EF5">
        <w:drawing>
          <wp:inline wp14:editId="71DFEAFE" wp14:anchorId="508C1C56">
            <wp:extent cx="4572000" cy="3048000"/>
            <wp:effectExtent l="0" t="0" r="0" b="0"/>
            <wp:docPr id="1914650256" name="" title=""/>
            <wp:cNvGraphicFramePr>
              <a:graphicFrameLocks noChangeAspect="1"/>
            </wp:cNvGraphicFramePr>
            <a:graphic>
              <a:graphicData uri="http://schemas.openxmlformats.org/drawingml/2006/picture">
                <pic:pic>
                  <pic:nvPicPr>
                    <pic:cNvPr id="0" name=""/>
                    <pic:cNvPicPr/>
                  </pic:nvPicPr>
                  <pic:blipFill>
                    <a:blip r:embed="Rbffbb4d2b9044ee1">
                      <a:extLst>
                        <a:ext xmlns:a="http://schemas.openxmlformats.org/drawingml/2006/main" uri="{28A0092B-C50C-407E-A947-70E740481C1C}">
                          <a14:useLocalDpi val="0"/>
                        </a:ext>
                      </a:extLst>
                    </a:blip>
                    <a:stretch>
                      <a:fillRect/>
                    </a:stretch>
                  </pic:blipFill>
                  <pic:spPr>
                    <a:xfrm>
                      <a:off x="0" y="0"/>
                      <a:ext cx="4572000" cy="3048000"/>
                    </a:xfrm>
                    <a:prstGeom prst="rect">
                      <a:avLst/>
                    </a:prstGeom>
                  </pic:spPr>
                </pic:pic>
              </a:graphicData>
            </a:graphic>
          </wp:inline>
        </w:drawing>
      </w:r>
    </w:p>
    <w:p w:rsidR="00EA748C" w:rsidP="5BFB5B9C" w:rsidRDefault="00EA748C" w14:paraId="53A6A355" w14:textId="4ED73E73">
      <w:pPr>
        <w:pStyle w:val="Normal"/>
        <w:spacing w:after="160"/>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316E2116" w14:textId="767719EA">
      <w:pPr>
        <w:pStyle w:val="Normal"/>
        <w:spacing w:after="160"/>
        <w:jc w:val="center"/>
        <w:rPr>
          <w:rFonts w:ascii="Georgia" w:hAnsi="Georgia" w:eastAsia="Georgia" w:cs="Georgia" w:asciiTheme="minorAscii" w:hAnsiTheme="minorAscii" w:eastAsiaTheme="minorAscii" w:cstheme="minorAscii"/>
          <w:noProof w:val="0"/>
          <w:sz w:val="24"/>
          <w:szCs w:val="24"/>
          <w:lang w:val="en-US"/>
        </w:rPr>
      </w:pPr>
      <w:r w:rsidRPr="5BFB5B9C" w:rsidR="567A6EF5">
        <w:rPr>
          <w:rFonts w:ascii="Georgia" w:hAnsi="Georgia" w:eastAsia="Georgia" w:cs="Georgia" w:asciiTheme="minorAscii" w:hAnsiTheme="minorAscii" w:eastAsiaTheme="minorAscii" w:cstheme="minorAscii"/>
          <w:noProof w:val="0"/>
          <w:sz w:val="24"/>
          <w:szCs w:val="24"/>
          <w:lang w:val="en-US"/>
        </w:rPr>
        <w:t>Gateway Agent configuration</w:t>
      </w:r>
    </w:p>
    <w:p w:rsidR="00EA748C" w:rsidP="5BFB5B9C" w:rsidRDefault="00EA748C" w14:paraId="32496C0F" w14:textId="184E6DE7">
      <w:pPr>
        <w:pStyle w:val="Normal"/>
        <w:spacing w:after="160"/>
        <w:jc w:val="center"/>
        <w:rPr>
          <w:rFonts w:ascii="Georgia" w:hAnsi="Georgia" w:eastAsia="Georgia" w:cs="Georgia" w:asciiTheme="minorAscii" w:hAnsiTheme="minorAscii" w:eastAsiaTheme="minorAscii" w:cstheme="minorAscii"/>
          <w:sz w:val="24"/>
          <w:szCs w:val="24"/>
        </w:rPr>
      </w:pPr>
      <w:r w:rsidR="567A6EF5">
        <w:drawing>
          <wp:inline wp14:editId="6D2A81DF" wp14:anchorId="44B6E306">
            <wp:extent cx="4572000" cy="2019300"/>
            <wp:effectExtent l="0" t="0" r="0" b="0"/>
            <wp:docPr id="318067686" name="" title=""/>
            <wp:cNvGraphicFramePr>
              <a:graphicFrameLocks noChangeAspect="1"/>
            </wp:cNvGraphicFramePr>
            <a:graphic>
              <a:graphicData uri="http://schemas.openxmlformats.org/drawingml/2006/picture">
                <pic:pic>
                  <pic:nvPicPr>
                    <pic:cNvPr id="0" name=""/>
                    <pic:cNvPicPr/>
                  </pic:nvPicPr>
                  <pic:blipFill>
                    <a:blip r:embed="Rb76f6425c4474c93">
                      <a:extLst>
                        <a:ext xmlns:a="http://schemas.openxmlformats.org/drawingml/2006/main" uri="{28A0092B-C50C-407E-A947-70E740481C1C}">
                          <a14:useLocalDpi val="0"/>
                        </a:ext>
                      </a:extLst>
                    </a:blip>
                    <a:stretch>
                      <a:fillRect/>
                    </a:stretch>
                  </pic:blipFill>
                  <pic:spPr>
                    <a:xfrm>
                      <a:off x="0" y="0"/>
                      <a:ext cx="4572000" cy="2019300"/>
                    </a:xfrm>
                    <a:prstGeom prst="rect">
                      <a:avLst/>
                    </a:prstGeom>
                  </pic:spPr>
                </pic:pic>
              </a:graphicData>
            </a:graphic>
          </wp:inline>
        </w:drawing>
      </w:r>
    </w:p>
    <w:p w:rsidR="00EA748C" w:rsidP="5BFB5B9C" w:rsidRDefault="00EA748C" w14:paraId="095ADEBD" w14:textId="77715E54">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500EE03A" w14:textId="5EAE68E0">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1A60D8E0" w14:textId="6646F39F">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3D103CE3" w14:textId="7A1660FF">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r w:rsidRPr="5BFB5B9C" w:rsidR="567A6EF5">
        <w:rPr>
          <w:rFonts w:ascii="Georgia" w:hAnsi="Georgia" w:eastAsia="Georgia" w:cs="Georgia" w:asciiTheme="minorAscii" w:hAnsiTheme="minorAscii" w:eastAsiaTheme="minorAscii" w:cstheme="minorAscii"/>
          <w:noProof w:val="0"/>
          <w:sz w:val="24"/>
          <w:szCs w:val="24"/>
          <w:lang w:val="en-US"/>
        </w:rPr>
        <w:t>Gateway agent client configuration</w:t>
      </w:r>
    </w:p>
    <w:p w:rsidR="00EA748C" w:rsidP="5BFB5B9C" w:rsidRDefault="00EA748C" w14:paraId="4F82FA90" w14:textId="7B7DF331">
      <w:pPr>
        <w:pStyle w:val="Normal"/>
        <w:spacing w:after="160"/>
        <w:jc w:val="center"/>
        <w:rPr>
          <w:rFonts w:ascii="Georgia" w:hAnsi="Georgia" w:eastAsia="Georgia" w:cs="Georgia" w:asciiTheme="minorAscii" w:hAnsiTheme="minorAscii" w:eastAsiaTheme="minorAscii" w:cstheme="minorAscii"/>
          <w:sz w:val="24"/>
          <w:szCs w:val="24"/>
        </w:rPr>
      </w:pPr>
      <w:r w:rsidR="567A6EF5">
        <w:drawing>
          <wp:inline wp14:editId="294AA6AD" wp14:anchorId="2240F01E">
            <wp:extent cx="4572000" cy="3886200"/>
            <wp:effectExtent l="0" t="0" r="0" b="0"/>
            <wp:docPr id="408868029" name="" title=""/>
            <wp:cNvGraphicFramePr>
              <a:graphicFrameLocks noChangeAspect="1"/>
            </wp:cNvGraphicFramePr>
            <a:graphic>
              <a:graphicData uri="http://schemas.openxmlformats.org/drawingml/2006/picture">
                <pic:pic>
                  <pic:nvPicPr>
                    <pic:cNvPr id="0" name=""/>
                    <pic:cNvPicPr/>
                  </pic:nvPicPr>
                  <pic:blipFill>
                    <a:blip r:embed="Rcd2438f3c6bf4baf">
                      <a:extLst>
                        <a:ext xmlns:a="http://schemas.openxmlformats.org/drawingml/2006/main" uri="{28A0092B-C50C-407E-A947-70E740481C1C}">
                          <a14:useLocalDpi val="0"/>
                        </a:ext>
                      </a:extLst>
                    </a:blip>
                    <a:stretch>
                      <a:fillRect/>
                    </a:stretch>
                  </pic:blipFill>
                  <pic:spPr>
                    <a:xfrm>
                      <a:off x="0" y="0"/>
                      <a:ext cx="4572000" cy="3886200"/>
                    </a:xfrm>
                    <a:prstGeom prst="rect">
                      <a:avLst/>
                    </a:prstGeom>
                  </pic:spPr>
                </pic:pic>
              </a:graphicData>
            </a:graphic>
          </wp:inline>
        </w:drawing>
      </w:r>
    </w:p>
    <w:p w:rsidR="00EA748C" w:rsidP="5BFB5B9C" w:rsidRDefault="00EA748C" w14:paraId="0D84BB7F" w14:textId="70331482">
      <w:pPr>
        <w:pStyle w:val="Normal"/>
        <w:spacing w:after="160"/>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3C765FCC" w14:textId="15155171">
      <w:pPr>
        <w:pStyle w:val="Normal"/>
        <w:spacing w:after="160"/>
        <w:jc w:val="center"/>
        <w:rPr>
          <w:rFonts w:ascii="Georgia" w:hAnsi="Georgia" w:eastAsia="Georgia" w:cs="Georgia" w:asciiTheme="minorAscii" w:hAnsiTheme="minorAscii" w:eastAsiaTheme="minorAscii" w:cstheme="minorAscii"/>
          <w:noProof w:val="0"/>
          <w:sz w:val="24"/>
          <w:szCs w:val="24"/>
          <w:lang w:val="en-US"/>
        </w:rPr>
      </w:pPr>
      <w:r w:rsidRPr="5BFB5B9C" w:rsidR="567A6EF5">
        <w:rPr>
          <w:rFonts w:ascii="Georgia" w:hAnsi="Georgia" w:eastAsia="Georgia" w:cs="Georgia" w:asciiTheme="minorAscii" w:hAnsiTheme="minorAscii" w:eastAsiaTheme="minorAscii" w:cstheme="minorAscii"/>
          <w:noProof w:val="0"/>
          <w:sz w:val="24"/>
          <w:szCs w:val="24"/>
          <w:lang w:val="en-US"/>
        </w:rPr>
        <w:t>Generates a cookie that would be encrypted by the root certificate, and it would be valid for 24 hours.</w:t>
      </w:r>
    </w:p>
    <w:p w:rsidR="00EA748C" w:rsidP="5BFB5B9C" w:rsidRDefault="00EA748C" w14:paraId="09DEDD28" w14:textId="7886E525">
      <w:pPr>
        <w:pStyle w:val="Normal"/>
        <w:spacing w:after="160"/>
        <w:jc w:val="center"/>
        <w:rPr>
          <w:rFonts w:ascii="Georgia" w:hAnsi="Georgia" w:eastAsia="Georgia" w:cs="Georgia" w:asciiTheme="minorAscii" w:hAnsiTheme="minorAscii" w:eastAsiaTheme="minorAscii" w:cstheme="minorAscii"/>
          <w:sz w:val="24"/>
          <w:szCs w:val="24"/>
        </w:rPr>
      </w:pPr>
      <w:r w:rsidR="567A6EF5">
        <w:drawing>
          <wp:inline wp14:editId="5E219864" wp14:anchorId="33428B05">
            <wp:extent cx="4572000" cy="1524000"/>
            <wp:effectExtent l="0" t="0" r="0" b="0"/>
            <wp:docPr id="1770594262" name="" title=""/>
            <wp:cNvGraphicFramePr>
              <a:graphicFrameLocks noChangeAspect="1"/>
            </wp:cNvGraphicFramePr>
            <a:graphic>
              <a:graphicData uri="http://schemas.openxmlformats.org/drawingml/2006/picture">
                <pic:pic>
                  <pic:nvPicPr>
                    <pic:cNvPr id="0" name=""/>
                    <pic:cNvPicPr/>
                  </pic:nvPicPr>
                  <pic:blipFill>
                    <a:blip r:embed="R49f22b7ab7514edb">
                      <a:extLst>
                        <a:ext xmlns:a="http://schemas.openxmlformats.org/drawingml/2006/main" uri="{28A0092B-C50C-407E-A947-70E740481C1C}">
                          <a14:useLocalDpi val="0"/>
                        </a:ext>
                      </a:extLst>
                    </a:blip>
                    <a:stretch>
                      <a:fillRect/>
                    </a:stretch>
                  </pic:blipFill>
                  <pic:spPr>
                    <a:xfrm>
                      <a:off x="0" y="0"/>
                      <a:ext cx="4572000" cy="1524000"/>
                    </a:xfrm>
                    <a:prstGeom prst="rect">
                      <a:avLst/>
                    </a:prstGeom>
                  </pic:spPr>
                </pic:pic>
              </a:graphicData>
            </a:graphic>
          </wp:inline>
        </w:drawing>
      </w:r>
    </w:p>
    <w:p w:rsidR="00EA748C" w:rsidP="5BFB5B9C" w:rsidRDefault="00EA748C" w14:paraId="1D098E51" w14:textId="1DA5FF7B">
      <w:pPr>
        <w:pStyle w:val="Normal"/>
        <w:spacing w:after="160"/>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0474D0C8" w14:textId="4DCF3A44">
      <w:pPr>
        <w:pStyle w:val="Normal"/>
        <w:spacing w:after="160"/>
        <w:jc w:val="center"/>
        <w:rPr>
          <w:rFonts w:ascii="Georgia" w:hAnsi="Georgia" w:eastAsia="Georgia" w:cs="Georgia" w:asciiTheme="minorAscii" w:hAnsiTheme="minorAscii" w:eastAsiaTheme="minorAscii" w:cstheme="minorAscii"/>
          <w:noProof w:val="0"/>
          <w:sz w:val="24"/>
          <w:szCs w:val="24"/>
          <w:lang w:val="en-US"/>
        </w:rPr>
      </w:pPr>
      <w:r w:rsidRPr="5BFB5B9C" w:rsidR="567A6EF5">
        <w:rPr>
          <w:rFonts w:ascii="Georgia" w:hAnsi="Georgia" w:eastAsia="Georgia" w:cs="Georgia" w:asciiTheme="minorAscii" w:hAnsiTheme="minorAscii" w:eastAsiaTheme="minorAscii" w:cstheme="minorAscii"/>
          <w:noProof w:val="0"/>
          <w:sz w:val="24"/>
          <w:szCs w:val="24"/>
          <w:lang w:val="en-US"/>
        </w:rPr>
        <w:t xml:space="preserve">The IP Pool that assigns the clients an </w:t>
      </w:r>
      <w:r w:rsidRPr="5BFB5B9C" w:rsidR="567A6EF5">
        <w:rPr>
          <w:rFonts w:ascii="Georgia" w:hAnsi="Georgia" w:eastAsia="Georgia" w:cs="Georgia" w:asciiTheme="minorAscii" w:hAnsiTheme="minorAscii" w:eastAsiaTheme="minorAscii" w:cstheme="minorAscii"/>
          <w:noProof w:val="0"/>
          <w:sz w:val="24"/>
          <w:szCs w:val="24"/>
          <w:lang w:val="en-US"/>
        </w:rPr>
        <w:t>ip</w:t>
      </w:r>
      <w:r w:rsidRPr="5BFB5B9C" w:rsidR="567A6EF5">
        <w:rPr>
          <w:rFonts w:ascii="Georgia" w:hAnsi="Georgia" w:eastAsia="Georgia" w:cs="Georgia" w:asciiTheme="minorAscii" w:hAnsiTheme="minorAscii" w:eastAsiaTheme="minorAscii" w:cstheme="minorAscii"/>
          <w:noProof w:val="0"/>
          <w:sz w:val="24"/>
          <w:szCs w:val="24"/>
          <w:lang w:val="en-US"/>
        </w:rPr>
        <w:t xml:space="preserve"> address </w:t>
      </w:r>
      <w:r w:rsidRPr="5BFB5B9C" w:rsidR="567A6EF5">
        <w:rPr>
          <w:rFonts w:ascii="Georgia" w:hAnsi="Georgia" w:eastAsia="Georgia" w:cs="Georgia" w:asciiTheme="minorAscii" w:hAnsiTheme="minorAscii" w:eastAsiaTheme="minorAscii" w:cstheme="minorAscii"/>
          <w:noProof w:val="0"/>
          <w:sz w:val="24"/>
          <w:szCs w:val="24"/>
          <w:lang w:val="en-US"/>
        </w:rPr>
        <w:t>that’s</w:t>
      </w:r>
      <w:r w:rsidRPr="5BFB5B9C" w:rsidR="567A6EF5">
        <w:rPr>
          <w:rFonts w:ascii="Georgia" w:hAnsi="Georgia" w:eastAsia="Georgia" w:cs="Georgia" w:asciiTheme="minorAscii" w:hAnsiTheme="minorAscii" w:eastAsiaTheme="minorAscii" w:cstheme="minorAscii"/>
          <w:noProof w:val="0"/>
          <w:sz w:val="24"/>
          <w:szCs w:val="24"/>
          <w:lang w:val="en-US"/>
        </w:rPr>
        <w:t xml:space="preserve"> available in the address pool.</w:t>
      </w:r>
    </w:p>
    <w:p w:rsidR="00EA748C" w:rsidP="5BFB5B9C" w:rsidRDefault="00EA748C" w14:paraId="3F09AD91" w14:textId="1EC45BDD">
      <w:pPr>
        <w:pStyle w:val="Normal"/>
        <w:spacing w:after="160"/>
        <w:jc w:val="center"/>
        <w:rPr>
          <w:rFonts w:ascii="Georgia" w:hAnsi="Georgia" w:eastAsia="Georgia" w:cs="Georgia" w:asciiTheme="minorAscii" w:hAnsiTheme="minorAscii" w:eastAsiaTheme="minorAscii" w:cstheme="minorAscii"/>
          <w:sz w:val="24"/>
          <w:szCs w:val="24"/>
        </w:rPr>
      </w:pPr>
      <w:r w:rsidR="567A6EF5">
        <w:drawing>
          <wp:inline wp14:editId="52AB147B" wp14:anchorId="096C613C">
            <wp:extent cx="4572000" cy="2190750"/>
            <wp:effectExtent l="0" t="0" r="0" b="0"/>
            <wp:docPr id="1030349032" name="" title=""/>
            <wp:cNvGraphicFramePr>
              <a:graphicFrameLocks noChangeAspect="1"/>
            </wp:cNvGraphicFramePr>
            <a:graphic>
              <a:graphicData uri="http://schemas.openxmlformats.org/drawingml/2006/picture">
                <pic:pic>
                  <pic:nvPicPr>
                    <pic:cNvPr id="0" name=""/>
                    <pic:cNvPicPr/>
                  </pic:nvPicPr>
                  <pic:blipFill>
                    <a:blip r:embed="Rcae54abae8ee41b3">
                      <a:extLst>
                        <a:ext xmlns:a="http://schemas.openxmlformats.org/drawingml/2006/main" uri="{28A0092B-C50C-407E-A947-70E740481C1C}">
                          <a14:useLocalDpi val="0"/>
                        </a:ext>
                      </a:extLst>
                    </a:blip>
                    <a:stretch>
                      <a:fillRect/>
                    </a:stretch>
                  </pic:blipFill>
                  <pic:spPr>
                    <a:xfrm>
                      <a:off x="0" y="0"/>
                      <a:ext cx="4572000" cy="2190750"/>
                    </a:xfrm>
                    <a:prstGeom prst="rect">
                      <a:avLst/>
                    </a:prstGeom>
                  </pic:spPr>
                </pic:pic>
              </a:graphicData>
            </a:graphic>
          </wp:inline>
        </w:drawing>
      </w:r>
    </w:p>
    <w:p w:rsidR="00EA748C" w:rsidP="5BFB5B9C" w:rsidRDefault="00EA748C" w14:paraId="52B7E0EF" w14:textId="68D84189">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r w:rsidRPr="5BFB5B9C" w:rsidR="567A6EF5">
        <w:rPr>
          <w:rFonts w:ascii="Georgia" w:hAnsi="Georgia" w:eastAsia="Georgia" w:cs="Georgia" w:asciiTheme="minorAscii" w:hAnsiTheme="minorAscii" w:eastAsiaTheme="minorAscii" w:cstheme="minorAscii"/>
          <w:noProof w:val="0"/>
          <w:sz w:val="24"/>
          <w:szCs w:val="24"/>
          <w:lang w:val="en-US"/>
        </w:rPr>
        <w:t xml:space="preserve">A split tunnel that would give include access to the LAN subnet of the </w:t>
      </w:r>
      <w:r w:rsidRPr="5BFB5B9C" w:rsidR="567A6EF5">
        <w:rPr>
          <w:rFonts w:ascii="Georgia" w:hAnsi="Georgia" w:eastAsia="Georgia" w:cs="Georgia" w:asciiTheme="minorAscii" w:hAnsiTheme="minorAscii" w:eastAsiaTheme="minorAscii" w:cstheme="minorAscii"/>
          <w:noProof w:val="0"/>
          <w:sz w:val="24"/>
          <w:szCs w:val="24"/>
          <w:lang w:val="en-US"/>
        </w:rPr>
        <w:t>firewall</w:t>
      </w:r>
      <w:r w:rsidRPr="5BFB5B9C" w:rsidR="567A6EF5">
        <w:rPr>
          <w:rFonts w:ascii="Georgia" w:hAnsi="Georgia" w:eastAsia="Georgia" w:cs="Georgia" w:asciiTheme="minorAscii" w:hAnsiTheme="minorAscii" w:eastAsiaTheme="minorAscii" w:cstheme="minorAscii"/>
          <w:noProof w:val="0"/>
          <w:sz w:val="24"/>
          <w:szCs w:val="24"/>
          <w:lang w:val="en-US"/>
        </w:rPr>
        <w:t>, and the WAN subnet of the internet interface.</w:t>
      </w:r>
    </w:p>
    <w:p w:rsidR="00EA748C" w:rsidP="5BFB5B9C" w:rsidRDefault="00EA748C" w14:paraId="0C7C2ACC" w14:textId="2A144241">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r w:rsidRPr="5BFB5B9C" w:rsidR="567A6EF5">
        <w:rPr>
          <w:rFonts w:ascii="Georgia" w:hAnsi="Georgia" w:eastAsia="Georgia" w:cs="Georgia" w:asciiTheme="minorAscii" w:hAnsiTheme="minorAscii" w:eastAsiaTheme="minorAscii" w:cstheme="minorAscii"/>
          <w:b w:val="1"/>
          <w:bCs w:val="1"/>
          <w:noProof w:val="0"/>
          <w:sz w:val="24"/>
          <w:szCs w:val="24"/>
          <w:lang w:val="en-US"/>
        </w:rPr>
        <w:t xml:space="preserve">Fix: </w:t>
      </w:r>
      <w:r w:rsidRPr="5BFB5B9C" w:rsidR="567A6EF5">
        <w:rPr>
          <w:rFonts w:ascii="Georgia" w:hAnsi="Georgia" w:eastAsia="Georgia" w:cs="Georgia" w:asciiTheme="minorAscii" w:hAnsiTheme="minorAscii" w:eastAsiaTheme="minorAscii" w:cstheme="minorAscii"/>
          <w:noProof w:val="0"/>
          <w:sz w:val="24"/>
          <w:szCs w:val="24"/>
          <w:lang w:val="en-US"/>
        </w:rPr>
        <w:t xml:space="preserve">Changed it to “0.0.0.0/0” to have </w:t>
      </w:r>
      <w:r w:rsidRPr="5BFB5B9C" w:rsidR="567A6EF5">
        <w:rPr>
          <w:rFonts w:ascii="Georgia" w:hAnsi="Georgia" w:eastAsia="Georgia" w:cs="Georgia" w:asciiTheme="minorAscii" w:hAnsiTheme="minorAscii" w:eastAsiaTheme="minorAscii" w:cstheme="minorAscii"/>
          <w:noProof w:val="0"/>
          <w:sz w:val="24"/>
          <w:szCs w:val="24"/>
          <w:lang w:val="en-US"/>
        </w:rPr>
        <w:t>all of</w:t>
      </w:r>
      <w:r w:rsidRPr="5BFB5B9C" w:rsidR="567A6EF5">
        <w:rPr>
          <w:rFonts w:ascii="Georgia" w:hAnsi="Georgia" w:eastAsia="Georgia" w:cs="Georgia" w:asciiTheme="minorAscii" w:hAnsiTheme="minorAscii" w:eastAsiaTheme="minorAscii" w:cstheme="minorAscii"/>
          <w:noProof w:val="0"/>
          <w:sz w:val="24"/>
          <w:szCs w:val="24"/>
          <w:lang w:val="en-US"/>
        </w:rPr>
        <w:t xml:space="preserve"> the client’s traffic go through the VPN.</w:t>
      </w:r>
    </w:p>
    <w:p w:rsidR="00EA748C" w:rsidP="5BFB5B9C" w:rsidRDefault="00EA748C" w14:paraId="53A4612A" w14:textId="50B50EE2">
      <w:pPr>
        <w:pStyle w:val="Normal"/>
        <w:spacing w:after="160"/>
        <w:jc w:val="center"/>
        <w:rPr>
          <w:rFonts w:ascii="Georgia" w:hAnsi="Georgia" w:eastAsia="Georgia" w:cs="Georgia" w:asciiTheme="minorAscii" w:hAnsiTheme="minorAscii" w:eastAsiaTheme="minorAscii" w:cstheme="minorAscii"/>
          <w:sz w:val="24"/>
          <w:szCs w:val="24"/>
        </w:rPr>
      </w:pPr>
      <w:r w:rsidR="567A6EF5">
        <w:drawing>
          <wp:inline wp14:editId="23D9765C" wp14:anchorId="7D49505D">
            <wp:extent cx="4572000" cy="2771775"/>
            <wp:effectExtent l="0" t="0" r="0" b="0"/>
            <wp:docPr id="1677750496" name="" title=""/>
            <wp:cNvGraphicFramePr>
              <a:graphicFrameLocks noChangeAspect="1"/>
            </wp:cNvGraphicFramePr>
            <a:graphic>
              <a:graphicData uri="http://schemas.openxmlformats.org/drawingml/2006/picture">
                <pic:pic>
                  <pic:nvPicPr>
                    <pic:cNvPr id="0" name=""/>
                    <pic:cNvPicPr/>
                  </pic:nvPicPr>
                  <pic:blipFill>
                    <a:blip r:embed="Raa7adda5660e47e8">
                      <a:extLst>
                        <a:ext xmlns:a="http://schemas.openxmlformats.org/drawingml/2006/main" uri="{28A0092B-C50C-407E-A947-70E740481C1C}">
                          <a14:useLocalDpi val="0"/>
                        </a:ext>
                      </a:extLst>
                    </a:blip>
                    <a:stretch>
                      <a:fillRect/>
                    </a:stretch>
                  </pic:blipFill>
                  <pic:spPr>
                    <a:xfrm>
                      <a:off x="0" y="0"/>
                      <a:ext cx="4572000" cy="2771775"/>
                    </a:xfrm>
                    <a:prstGeom prst="rect">
                      <a:avLst/>
                    </a:prstGeom>
                  </pic:spPr>
                </pic:pic>
              </a:graphicData>
            </a:graphic>
          </wp:inline>
        </w:drawing>
      </w:r>
    </w:p>
    <w:p w:rsidR="00EA748C" w:rsidP="5BFB5B9C" w:rsidRDefault="00EA748C" w14:paraId="4BD14372" w14:textId="59516280">
      <w:pPr>
        <w:pStyle w:val="Normal"/>
        <w:spacing w:after="160"/>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1B3CCFA3" w14:textId="50A2476B">
      <w:pPr>
        <w:pStyle w:val="Normal"/>
        <w:spacing w:after="160"/>
        <w:jc w:val="center"/>
        <w:rPr>
          <w:rFonts w:ascii="Georgia" w:hAnsi="Georgia" w:eastAsia="Georgia" w:cs="Georgia" w:asciiTheme="minorAscii" w:hAnsiTheme="minorAscii" w:eastAsiaTheme="minorAscii" w:cstheme="minorAscii"/>
          <w:noProof w:val="0"/>
          <w:sz w:val="24"/>
          <w:szCs w:val="24"/>
          <w:lang w:val="en-US"/>
        </w:rPr>
      </w:pPr>
      <w:r w:rsidRPr="5BFB5B9C" w:rsidR="567A6EF5">
        <w:rPr>
          <w:rFonts w:ascii="Georgia" w:hAnsi="Georgia" w:eastAsia="Georgia" w:cs="Georgia" w:asciiTheme="minorAscii" w:hAnsiTheme="minorAscii" w:eastAsiaTheme="minorAscii" w:cstheme="minorAscii"/>
          <w:noProof w:val="0"/>
          <w:sz w:val="24"/>
          <w:szCs w:val="24"/>
          <w:lang w:val="en-US"/>
        </w:rPr>
        <w:t>A clientless app that would appear on the portal if the user logged in through a web browser. In this case if the user clicks on this app, it will open Spotify.</w:t>
      </w:r>
    </w:p>
    <w:p w:rsidR="00EA748C" w:rsidP="5BFB5B9C" w:rsidRDefault="00EA748C" w14:paraId="6C2A348E" w14:textId="7CB264FD">
      <w:pPr>
        <w:pStyle w:val="Normal"/>
        <w:spacing w:after="160"/>
        <w:jc w:val="center"/>
        <w:rPr>
          <w:rFonts w:ascii="Georgia" w:hAnsi="Georgia" w:eastAsia="Georgia" w:cs="Georgia" w:asciiTheme="minorAscii" w:hAnsiTheme="minorAscii" w:eastAsiaTheme="minorAscii" w:cstheme="minorAscii"/>
          <w:sz w:val="24"/>
          <w:szCs w:val="24"/>
        </w:rPr>
      </w:pPr>
      <w:r w:rsidR="567A6EF5">
        <w:drawing>
          <wp:inline wp14:editId="10CA21E0" wp14:anchorId="50045870">
            <wp:extent cx="4572000" cy="2133600"/>
            <wp:effectExtent l="0" t="0" r="0" b="0"/>
            <wp:docPr id="736685982" name="" title=""/>
            <wp:cNvGraphicFramePr>
              <a:graphicFrameLocks noChangeAspect="1"/>
            </wp:cNvGraphicFramePr>
            <a:graphic>
              <a:graphicData uri="http://schemas.openxmlformats.org/drawingml/2006/picture">
                <pic:pic>
                  <pic:nvPicPr>
                    <pic:cNvPr id="0" name=""/>
                    <pic:cNvPicPr/>
                  </pic:nvPicPr>
                  <pic:blipFill>
                    <a:blip r:embed="Rbb089b32d80b459b">
                      <a:extLst>
                        <a:ext xmlns:a="http://schemas.openxmlformats.org/drawingml/2006/main" uri="{28A0092B-C50C-407E-A947-70E740481C1C}">
                          <a14:useLocalDpi val="0"/>
                        </a:ext>
                      </a:extLst>
                    </a:blip>
                    <a:stretch>
                      <a:fillRect/>
                    </a:stretch>
                  </pic:blipFill>
                  <pic:spPr>
                    <a:xfrm>
                      <a:off x="0" y="0"/>
                      <a:ext cx="4572000" cy="2133600"/>
                    </a:xfrm>
                    <a:prstGeom prst="rect">
                      <a:avLst/>
                    </a:prstGeom>
                  </pic:spPr>
                </pic:pic>
              </a:graphicData>
            </a:graphic>
          </wp:inline>
        </w:drawing>
      </w:r>
    </w:p>
    <w:p w:rsidR="00EA748C" w:rsidP="5BFB5B9C" w:rsidRDefault="00EA748C" w14:paraId="5F4E1B85" w14:textId="7270CC98">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01CA5026" w14:textId="75C2C160">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7CCAEA05" w14:textId="250AB248">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4C719326" w14:textId="0B48E59D">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0E13D6AB" w14:textId="794710B6">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67FFEA6A" w14:textId="7741EF04">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0706841F" w14:textId="186FF419">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0B92F58E" w14:textId="135589D3">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542BCE57" w14:textId="42AB2F14">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5C070FAC" w14:textId="25D02DF7">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3544FFF2" w14:textId="0ADD300C">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408D5C78" w14:textId="24364892">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3E8DD94D" w14:textId="60F08581">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7AD1F74D" w14:textId="45FF7772">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r w:rsidRPr="5BFB5B9C" w:rsidR="567A6EF5">
        <w:rPr>
          <w:rFonts w:ascii="Georgia" w:hAnsi="Georgia" w:eastAsia="Georgia" w:cs="Georgia" w:asciiTheme="minorAscii" w:hAnsiTheme="minorAscii" w:eastAsiaTheme="minorAscii" w:cstheme="minorAscii"/>
          <w:noProof w:val="0"/>
          <w:sz w:val="24"/>
          <w:szCs w:val="24"/>
          <w:lang w:val="en-US"/>
        </w:rPr>
        <w:t xml:space="preserve">A clientless app group that would </w:t>
      </w:r>
      <w:r w:rsidRPr="5BFB5B9C" w:rsidR="567A6EF5">
        <w:rPr>
          <w:rFonts w:ascii="Georgia" w:hAnsi="Georgia" w:eastAsia="Georgia" w:cs="Georgia" w:asciiTheme="minorAscii" w:hAnsiTheme="minorAscii" w:eastAsiaTheme="minorAscii" w:cstheme="minorAscii"/>
          <w:noProof w:val="0"/>
          <w:sz w:val="24"/>
          <w:szCs w:val="24"/>
          <w:lang w:val="en-US"/>
        </w:rPr>
        <w:t>contain</w:t>
      </w:r>
      <w:r w:rsidRPr="5BFB5B9C" w:rsidR="567A6EF5">
        <w:rPr>
          <w:rFonts w:ascii="Georgia" w:hAnsi="Georgia" w:eastAsia="Georgia" w:cs="Georgia" w:asciiTheme="minorAscii" w:hAnsiTheme="minorAscii" w:eastAsiaTheme="minorAscii" w:cstheme="minorAscii"/>
          <w:noProof w:val="0"/>
          <w:sz w:val="24"/>
          <w:szCs w:val="24"/>
          <w:lang w:val="en-US"/>
        </w:rPr>
        <w:t xml:space="preserve"> a group of apps, in this case this group </w:t>
      </w:r>
      <w:r w:rsidRPr="5BFB5B9C" w:rsidR="567A6EF5">
        <w:rPr>
          <w:rFonts w:ascii="Georgia" w:hAnsi="Georgia" w:eastAsia="Georgia" w:cs="Georgia" w:asciiTheme="minorAscii" w:hAnsiTheme="minorAscii" w:eastAsiaTheme="minorAscii" w:cstheme="minorAscii"/>
          <w:noProof w:val="0"/>
          <w:sz w:val="24"/>
          <w:szCs w:val="24"/>
          <w:lang w:val="en-US"/>
        </w:rPr>
        <w:t>contains</w:t>
      </w:r>
      <w:r w:rsidRPr="5BFB5B9C" w:rsidR="567A6EF5">
        <w:rPr>
          <w:rFonts w:ascii="Georgia" w:hAnsi="Georgia" w:eastAsia="Georgia" w:cs="Georgia" w:asciiTheme="minorAscii" w:hAnsiTheme="minorAscii" w:eastAsiaTheme="minorAscii" w:cstheme="minorAscii"/>
          <w:noProof w:val="0"/>
          <w:sz w:val="24"/>
          <w:szCs w:val="24"/>
          <w:lang w:val="en-US"/>
        </w:rPr>
        <w:t xml:space="preserve"> search engines. This makes it easier to specify the groups in the clientless configuration rather than specifying every single app. In this case.</w:t>
      </w:r>
    </w:p>
    <w:p w:rsidR="00EA748C" w:rsidP="5BFB5B9C" w:rsidRDefault="00EA748C" w14:paraId="3B9ACADC" w14:textId="195A0779">
      <w:pPr>
        <w:pStyle w:val="Normal"/>
        <w:spacing w:after="160" w:line="257" w:lineRule="auto"/>
        <w:jc w:val="center"/>
        <w:rPr>
          <w:rFonts w:ascii="Georgia" w:hAnsi="Georgia" w:eastAsia="Georgia" w:cs="Georgia" w:asciiTheme="minorAscii" w:hAnsiTheme="minorAscii" w:eastAsiaTheme="minorAscii" w:cstheme="minorAscii"/>
          <w:sz w:val="24"/>
          <w:szCs w:val="24"/>
        </w:rPr>
      </w:pPr>
      <w:r w:rsidR="567A6EF5">
        <w:drawing>
          <wp:inline wp14:editId="46CF32E6" wp14:anchorId="54C7E9BA">
            <wp:extent cx="4572000" cy="3124200"/>
            <wp:effectExtent l="0" t="0" r="0" b="0"/>
            <wp:docPr id="1789398098" name="" title=""/>
            <wp:cNvGraphicFramePr>
              <a:graphicFrameLocks noChangeAspect="1"/>
            </wp:cNvGraphicFramePr>
            <a:graphic>
              <a:graphicData uri="http://schemas.openxmlformats.org/drawingml/2006/picture">
                <pic:pic>
                  <pic:nvPicPr>
                    <pic:cNvPr id="0" name=""/>
                    <pic:cNvPicPr/>
                  </pic:nvPicPr>
                  <pic:blipFill>
                    <a:blip r:embed="Rbd30e1468cec428d">
                      <a:extLst>
                        <a:ext xmlns:a="http://schemas.openxmlformats.org/drawingml/2006/main" uri="{28A0092B-C50C-407E-A947-70E740481C1C}">
                          <a14:useLocalDpi val="0"/>
                        </a:ext>
                      </a:extLst>
                    </a:blip>
                    <a:stretch>
                      <a:fillRect/>
                    </a:stretch>
                  </pic:blipFill>
                  <pic:spPr>
                    <a:xfrm>
                      <a:off x="0" y="0"/>
                      <a:ext cx="4572000" cy="3124200"/>
                    </a:xfrm>
                    <a:prstGeom prst="rect">
                      <a:avLst/>
                    </a:prstGeom>
                  </pic:spPr>
                </pic:pic>
              </a:graphicData>
            </a:graphic>
          </wp:inline>
        </w:drawing>
      </w:r>
    </w:p>
    <w:p w:rsidR="00EA748C" w:rsidP="5BFB5B9C" w:rsidRDefault="00EA748C" w14:paraId="58BD929A" w14:textId="1DFE00BF">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1093A655" w14:textId="33FB59C1">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r w:rsidRPr="5BFB5B9C" w:rsidR="567A6EF5">
        <w:rPr>
          <w:rFonts w:ascii="Georgia" w:hAnsi="Georgia" w:eastAsia="Georgia" w:cs="Georgia" w:asciiTheme="minorAscii" w:hAnsiTheme="minorAscii" w:eastAsiaTheme="minorAscii" w:cstheme="minorAscii"/>
          <w:noProof w:val="0"/>
          <w:sz w:val="24"/>
          <w:szCs w:val="24"/>
          <w:lang w:val="en-US"/>
        </w:rPr>
        <w:t>Importing the client certificate into Firefox.</w:t>
      </w:r>
    </w:p>
    <w:p w:rsidR="00EA748C" w:rsidP="5BFB5B9C" w:rsidRDefault="00EA748C" w14:paraId="4CE1D254" w14:textId="32512E38">
      <w:pPr>
        <w:pStyle w:val="Normal"/>
        <w:spacing w:after="160" w:line="257" w:lineRule="auto"/>
        <w:jc w:val="center"/>
        <w:rPr>
          <w:rFonts w:ascii="Georgia" w:hAnsi="Georgia" w:eastAsia="Georgia" w:cs="Georgia" w:asciiTheme="minorAscii" w:hAnsiTheme="minorAscii" w:eastAsiaTheme="minorAscii" w:cstheme="minorAscii"/>
          <w:sz w:val="24"/>
          <w:szCs w:val="24"/>
        </w:rPr>
      </w:pPr>
      <w:r w:rsidR="567A6EF5">
        <w:drawing>
          <wp:inline wp14:editId="2BFFE024" wp14:anchorId="65B84FF9">
            <wp:extent cx="4572000" cy="3305175"/>
            <wp:effectExtent l="0" t="0" r="0" b="0"/>
            <wp:docPr id="29169615" name="" title=""/>
            <wp:cNvGraphicFramePr>
              <a:graphicFrameLocks noChangeAspect="1"/>
            </wp:cNvGraphicFramePr>
            <a:graphic>
              <a:graphicData uri="http://schemas.openxmlformats.org/drawingml/2006/picture">
                <pic:pic>
                  <pic:nvPicPr>
                    <pic:cNvPr id="0" name=""/>
                    <pic:cNvPicPr/>
                  </pic:nvPicPr>
                  <pic:blipFill>
                    <a:blip r:embed="R6fb9fee9c7b4449c">
                      <a:extLst>
                        <a:ext xmlns:a="http://schemas.openxmlformats.org/drawingml/2006/main" uri="{28A0092B-C50C-407E-A947-70E740481C1C}">
                          <a14:useLocalDpi val="0"/>
                        </a:ext>
                      </a:extLst>
                    </a:blip>
                    <a:stretch>
                      <a:fillRect/>
                    </a:stretch>
                  </pic:blipFill>
                  <pic:spPr>
                    <a:xfrm>
                      <a:off x="0" y="0"/>
                      <a:ext cx="4572000" cy="3305175"/>
                    </a:xfrm>
                    <a:prstGeom prst="rect">
                      <a:avLst/>
                    </a:prstGeom>
                  </pic:spPr>
                </pic:pic>
              </a:graphicData>
            </a:graphic>
          </wp:inline>
        </w:drawing>
      </w:r>
    </w:p>
    <w:p w:rsidR="00EA748C" w:rsidP="5BFB5B9C" w:rsidRDefault="00EA748C" w14:paraId="4918A52D" w14:textId="568F5A93">
      <w:pPr>
        <w:pStyle w:val="Normal"/>
        <w:spacing w:after="160" w:line="257" w:lineRule="auto"/>
        <w:jc w:val="center"/>
        <w:rPr>
          <w:rFonts w:ascii="Georgia" w:hAnsi="Georgia" w:eastAsia="Georgia" w:cs="Georgia" w:asciiTheme="minorAscii" w:hAnsiTheme="minorAscii" w:eastAsiaTheme="minorAscii" w:cstheme="minorAscii"/>
          <w:sz w:val="24"/>
          <w:szCs w:val="24"/>
        </w:rPr>
      </w:pPr>
    </w:p>
    <w:p w:rsidR="00EA748C" w:rsidP="5BFB5B9C" w:rsidRDefault="00EA748C" w14:paraId="0AD97C9C" w14:textId="4FE0381C">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79AC5168" w14:textId="5EC871BB">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5F22C3F5" w14:textId="6B714CC4">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2EE755B3" w14:textId="5A2EA1B8">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601B9886" w14:textId="228C0C1F">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723ECF01" w14:textId="1F92F813">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66806EF4" w14:textId="08AAB895">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4737CF94" w14:textId="7731E330">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r w:rsidRPr="5BFB5B9C" w:rsidR="567A6EF5">
        <w:rPr>
          <w:rFonts w:ascii="Georgia" w:hAnsi="Georgia" w:eastAsia="Georgia" w:cs="Georgia" w:asciiTheme="minorAscii" w:hAnsiTheme="minorAscii" w:eastAsiaTheme="minorAscii" w:cstheme="minorAscii"/>
          <w:noProof w:val="0"/>
          <w:sz w:val="24"/>
          <w:szCs w:val="24"/>
          <w:lang w:val="en-US"/>
        </w:rPr>
        <w:t>The site asks to specify the certificate for authentication.</w:t>
      </w:r>
    </w:p>
    <w:p w:rsidR="00EA748C" w:rsidP="5BFB5B9C" w:rsidRDefault="00EA748C" w14:paraId="26A5BDBF" w14:textId="5420D263">
      <w:pPr>
        <w:pStyle w:val="Normal"/>
        <w:spacing w:after="160" w:line="257" w:lineRule="auto"/>
        <w:jc w:val="center"/>
        <w:rPr>
          <w:rFonts w:ascii="Georgia" w:hAnsi="Georgia" w:eastAsia="Georgia" w:cs="Georgia" w:asciiTheme="minorAscii" w:hAnsiTheme="minorAscii" w:eastAsiaTheme="minorAscii" w:cstheme="minorAscii"/>
          <w:sz w:val="24"/>
          <w:szCs w:val="24"/>
        </w:rPr>
      </w:pPr>
      <w:r w:rsidR="567A6EF5">
        <w:drawing>
          <wp:inline wp14:editId="3DC8233F" wp14:anchorId="1C14CE72">
            <wp:extent cx="4193939" cy="3992979"/>
            <wp:effectExtent l="0" t="0" r="0" b="0"/>
            <wp:docPr id="1808438612" name="" title=""/>
            <wp:cNvGraphicFramePr>
              <a:graphicFrameLocks noChangeAspect="1"/>
            </wp:cNvGraphicFramePr>
            <a:graphic>
              <a:graphicData uri="http://schemas.openxmlformats.org/drawingml/2006/picture">
                <pic:pic>
                  <pic:nvPicPr>
                    <pic:cNvPr id="0" name=""/>
                    <pic:cNvPicPr/>
                  </pic:nvPicPr>
                  <pic:blipFill>
                    <a:blip r:embed="Rc487a567e7c94cc4">
                      <a:extLst>
                        <a:ext xmlns:a="http://schemas.openxmlformats.org/drawingml/2006/main" uri="{28A0092B-C50C-407E-A947-70E740481C1C}">
                          <a14:useLocalDpi val="0"/>
                        </a:ext>
                      </a:extLst>
                    </a:blip>
                    <a:stretch>
                      <a:fillRect/>
                    </a:stretch>
                  </pic:blipFill>
                  <pic:spPr>
                    <a:xfrm>
                      <a:off x="0" y="0"/>
                      <a:ext cx="4193939" cy="3992979"/>
                    </a:xfrm>
                    <a:prstGeom prst="rect">
                      <a:avLst/>
                    </a:prstGeom>
                  </pic:spPr>
                </pic:pic>
              </a:graphicData>
            </a:graphic>
          </wp:inline>
        </w:drawing>
      </w:r>
    </w:p>
    <w:p w:rsidR="00EA748C" w:rsidP="5BFB5B9C" w:rsidRDefault="00EA748C" w14:paraId="2F21A4C9" w14:textId="450B1B0A">
      <w:pPr>
        <w:pStyle w:val="Normal"/>
        <w:spacing w:after="160" w:line="257" w:lineRule="auto"/>
        <w:jc w:val="center"/>
        <w:rPr>
          <w:rFonts w:ascii="Georgia" w:hAnsi="Georgia" w:eastAsia="Georgia" w:cs="Georgia" w:asciiTheme="minorAscii" w:hAnsiTheme="minorAscii" w:eastAsiaTheme="minorAscii" w:cstheme="minorAscii"/>
          <w:sz w:val="24"/>
          <w:szCs w:val="24"/>
        </w:rPr>
      </w:pPr>
    </w:p>
    <w:p w:rsidR="00EA748C" w:rsidP="5BFB5B9C" w:rsidRDefault="00EA748C" w14:paraId="72DDA365" w14:textId="3692DCE2">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r w:rsidRPr="5BFB5B9C" w:rsidR="567A6EF5">
        <w:rPr>
          <w:rFonts w:ascii="Georgia" w:hAnsi="Georgia" w:eastAsia="Georgia" w:cs="Georgia" w:asciiTheme="minorAscii" w:hAnsiTheme="minorAscii" w:eastAsiaTheme="minorAscii" w:cstheme="minorAscii"/>
          <w:noProof w:val="0"/>
          <w:sz w:val="24"/>
          <w:szCs w:val="24"/>
          <w:lang w:val="en-US"/>
        </w:rPr>
        <w:t>The portal prompts the user for a password to login.</w:t>
      </w:r>
    </w:p>
    <w:p w:rsidR="00EA748C" w:rsidP="5BFB5B9C" w:rsidRDefault="00EA748C" w14:paraId="38EB5D49" w14:textId="4788CCDD">
      <w:pPr>
        <w:pStyle w:val="Normal"/>
        <w:spacing w:after="160" w:line="257" w:lineRule="auto"/>
        <w:jc w:val="center"/>
        <w:rPr>
          <w:rFonts w:ascii="Georgia" w:hAnsi="Georgia" w:eastAsia="Georgia" w:cs="Georgia" w:asciiTheme="minorAscii" w:hAnsiTheme="minorAscii" w:eastAsiaTheme="minorAscii" w:cstheme="minorAscii"/>
          <w:sz w:val="24"/>
          <w:szCs w:val="24"/>
        </w:rPr>
      </w:pPr>
      <w:r w:rsidR="567A6EF5">
        <w:drawing>
          <wp:inline wp14:editId="7766108C" wp14:anchorId="76AEAADB">
            <wp:extent cx="4343400" cy="4144328"/>
            <wp:effectExtent l="0" t="0" r="0" b="0"/>
            <wp:docPr id="325085375" name="" title=""/>
            <wp:cNvGraphicFramePr>
              <a:graphicFrameLocks noChangeAspect="1"/>
            </wp:cNvGraphicFramePr>
            <a:graphic>
              <a:graphicData uri="http://schemas.openxmlformats.org/drawingml/2006/picture">
                <pic:pic>
                  <pic:nvPicPr>
                    <pic:cNvPr id="0" name=""/>
                    <pic:cNvPicPr/>
                  </pic:nvPicPr>
                  <pic:blipFill>
                    <a:blip r:embed="R3b2eee241aab4017">
                      <a:extLst>
                        <a:ext xmlns:a="http://schemas.openxmlformats.org/drawingml/2006/main" uri="{28A0092B-C50C-407E-A947-70E740481C1C}">
                          <a14:useLocalDpi val="0"/>
                        </a:ext>
                      </a:extLst>
                    </a:blip>
                    <a:stretch>
                      <a:fillRect/>
                    </a:stretch>
                  </pic:blipFill>
                  <pic:spPr>
                    <a:xfrm>
                      <a:off x="0" y="0"/>
                      <a:ext cx="4343400" cy="4144328"/>
                    </a:xfrm>
                    <a:prstGeom prst="rect">
                      <a:avLst/>
                    </a:prstGeom>
                  </pic:spPr>
                </pic:pic>
              </a:graphicData>
            </a:graphic>
          </wp:inline>
        </w:drawing>
      </w:r>
    </w:p>
    <w:p w:rsidR="00EA748C" w:rsidP="5BFB5B9C" w:rsidRDefault="00EA748C" w14:paraId="561D3CA2" w14:textId="71D36859">
      <w:pPr>
        <w:pStyle w:val="Normal"/>
        <w:spacing w:after="160" w:line="257" w:lineRule="auto"/>
        <w:jc w:val="center"/>
        <w:rPr>
          <w:rFonts w:ascii="Georgia" w:hAnsi="Georgia" w:eastAsia="Georgia" w:cs="Georgia" w:asciiTheme="minorAscii" w:hAnsiTheme="minorAscii" w:eastAsiaTheme="minorAscii" w:cstheme="minorAscii"/>
          <w:sz w:val="24"/>
          <w:szCs w:val="24"/>
        </w:rPr>
      </w:pPr>
    </w:p>
    <w:p w:rsidR="00EA748C" w:rsidP="5BFB5B9C" w:rsidRDefault="00EA748C" w14:paraId="6E946FAA" w14:textId="53B9B4D1">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r w:rsidRPr="5BFB5B9C" w:rsidR="567A6EF5">
        <w:rPr>
          <w:rFonts w:ascii="Georgia" w:hAnsi="Georgia" w:eastAsia="Georgia" w:cs="Georgia" w:asciiTheme="minorAscii" w:hAnsiTheme="minorAscii" w:eastAsiaTheme="minorAscii" w:cstheme="minorAscii"/>
          <w:noProof w:val="0"/>
          <w:sz w:val="24"/>
          <w:szCs w:val="24"/>
          <w:lang w:val="en-US"/>
        </w:rPr>
        <w:t xml:space="preserve">The portal </w:t>
      </w:r>
      <w:r w:rsidRPr="5BFB5B9C" w:rsidR="567A6EF5">
        <w:rPr>
          <w:rFonts w:ascii="Georgia" w:hAnsi="Georgia" w:eastAsia="Georgia" w:cs="Georgia" w:asciiTheme="minorAscii" w:hAnsiTheme="minorAscii" w:eastAsiaTheme="minorAscii" w:cstheme="minorAscii"/>
          <w:noProof w:val="0"/>
          <w:sz w:val="24"/>
          <w:szCs w:val="24"/>
          <w:lang w:val="en-US"/>
        </w:rPr>
        <w:t>contains</w:t>
      </w:r>
      <w:r w:rsidRPr="5BFB5B9C" w:rsidR="567A6EF5">
        <w:rPr>
          <w:rFonts w:ascii="Georgia" w:hAnsi="Georgia" w:eastAsia="Georgia" w:cs="Georgia" w:asciiTheme="minorAscii" w:hAnsiTheme="minorAscii" w:eastAsiaTheme="minorAscii" w:cstheme="minorAscii"/>
          <w:noProof w:val="0"/>
          <w:sz w:val="24"/>
          <w:szCs w:val="24"/>
          <w:lang w:val="en-US"/>
        </w:rPr>
        <w:t xml:space="preserve"> clientless apps that the user can visit when they login through a web browser.</w:t>
      </w:r>
    </w:p>
    <w:p w:rsidR="00EA748C" w:rsidP="5BFB5B9C" w:rsidRDefault="00EA748C" w14:paraId="1D35FF5B" w14:textId="258FB6B5">
      <w:pPr>
        <w:pStyle w:val="Normal"/>
        <w:spacing w:after="160" w:line="257" w:lineRule="auto"/>
        <w:jc w:val="center"/>
        <w:rPr>
          <w:rFonts w:ascii="Georgia" w:hAnsi="Georgia" w:eastAsia="Georgia" w:cs="Georgia" w:asciiTheme="minorAscii" w:hAnsiTheme="minorAscii" w:eastAsiaTheme="minorAscii" w:cstheme="minorAscii"/>
          <w:sz w:val="24"/>
          <w:szCs w:val="24"/>
        </w:rPr>
      </w:pPr>
      <w:r w:rsidR="567A6EF5">
        <w:drawing>
          <wp:inline wp14:editId="4EEB866D" wp14:anchorId="43DF611F">
            <wp:extent cx="4572000" cy="2419350"/>
            <wp:effectExtent l="0" t="0" r="0" b="0"/>
            <wp:docPr id="215999268" name="" title=""/>
            <wp:cNvGraphicFramePr>
              <a:graphicFrameLocks noChangeAspect="1"/>
            </wp:cNvGraphicFramePr>
            <a:graphic>
              <a:graphicData uri="http://schemas.openxmlformats.org/drawingml/2006/picture">
                <pic:pic>
                  <pic:nvPicPr>
                    <pic:cNvPr id="0" name=""/>
                    <pic:cNvPicPr/>
                  </pic:nvPicPr>
                  <pic:blipFill>
                    <a:blip r:embed="R22caa5513c194702">
                      <a:extLst>
                        <a:ext xmlns:a="http://schemas.openxmlformats.org/drawingml/2006/main" uri="{28A0092B-C50C-407E-A947-70E740481C1C}">
                          <a14:useLocalDpi val="0"/>
                        </a:ext>
                      </a:extLst>
                    </a:blip>
                    <a:stretch>
                      <a:fillRect/>
                    </a:stretch>
                  </pic:blipFill>
                  <pic:spPr>
                    <a:xfrm>
                      <a:off x="0" y="0"/>
                      <a:ext cx="4572000" cy="2419350"/>
                    </a:xfrm>
                    <a:prstGeom prst="rect">
                      <a:avLst/>
                    </a:prstGeom>
                  </pic:spPr>
                </pic:pic>
              </a:graphicData>
            </a:graphic>
          </wp:inline>
        </w:drawing>
      </w:r>
    </w:p>
    <w:p w:rsidR="00EA748C" w:rsidP="5BFB5B9C" w:rsidRDefault="00EA748C" w14:paraId="5BE31F5C" w14:textId="01CCE48D">
      <w:pPr>
        <w:pStyle w:val="Normal"/>
        <w:spacing w:after="160" w:line="257" w:lineRule="auto"/>
        <w:jc w:val="center"/>
        <w:rPr>
          <w:rFonts w:ascii="Georgia" w:hAnsi="Georgia" w:eastAsia="Georgia" w:cs="Georgia" w:asciiTheme="minorAscii" w:hAnsiTheme="minorAscii" w:eastAsiaTheme="minorAscii" w:cstheme="minorAscii"/>
          <w:sz w:val="24"/>
          <w:szCs w:val="24"/>
        </w:rPr>
      </w:pPr>
    </w:p>
    <w:p w:rsidR="00EA748C" w:rsidP="5BFB5B9C" w:rsidRDefault="00EA748C" w14:paraId="0738489F" w14:textId="6838DD49">
      <w:pPr>
        <w:pStyle w:val="Normal"/>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r w:rsidRPr="5BFB5B9C" w:rsidR="567A6EF5">
        <w:rPr>
          <w:rFonts w:ascii="Georgia" w:hAnsi="Georgia" w:eastAsia="Georgia" w:cs="Georgia" w:asciiTheme="minorAscii" w:hAnsiTheme="minorAscii" w:eastAsiaTheme="minorAscii" w:cstheme="minorAscii"/>
          <w:noProof w:val="0"/>
          <w:sz w:val="24"/>
          <w:szCs w:val="24"/>
          <w:lang w:val="en-US"/>
        </w:rPr>
        <w:t>The global protect portal without clientless apps configured or if the user wishes to download the global protect client.</w:t>
      </w:r>
    </w:p>
    <w:p w:rsidR="00EA748C" w:rsidP="5BFB5B9C" w:rsidRDefault="00EA748C" w14:paraId="023170DF" w14:textId="48165482">
      <w:pPr>
        <w:pStyle w:val="Normal"/>
        <w:spacing w:after="160"/>
        <w:jc w:val="center"/>
        <w:rPr>
          <w:rFonts w:ascii="Georgia" w:hAnsi="Georgia" w:eastAsia="Georgia" w:cs="Georgia" w:asciiTheme="minorAscii" w:hAnsiTheme="minorAscii" w:eastAsiaTheme="minorAscii" w:cstheme="minorAscii"/>
          <w:sz w:val="24"/>
          <w:szCs w:val="24"/>
        </w:rPr>
      </w:pPr>
      <w:r w:rsidR="567A6EF5">
        <w:drawing>
          <wp:inline wp14:editId="39EEE760" wp14:anchorId="2263DEF0">
            <wp:extent cx="3371850" cy="4572000"/>
            <wp:effectExtent l="0" t="0" r="0" b="0"/>
            <wp:docPr id="905828823" name="" title=""/>
            <wp:cNvGraphicFramePr>
              <a:graphicFrameLocks noChangeAspect="1"/>
            </wp:cNvGraphicFramePr>
            <a:graphic>
              <a:graphicData uri="http://schemas.openxmlformats.org/drawingml/2006/picture">
                <pic:pic>
                  <pic:nvPicPr>
                    <pic:cNvPr id="0" name=""/>
                    <pic:cNvPicPr/>
                  </pic:nvPicPr>
                  <pic:blipFill>
                    <a:blip r:embed="R7a8a72fd465d4f1d">
                      <a:extLst>
                        <a:ext xmlns:a="http://schemas.openxmlformats.org/drawingml/2006/main" uri="{28A0092B-C50C-407E-A947-70E740481C1C}">
                          <a14:useLocalDpi val="0"/>
                        </a:ext>
                      </a:extLst>
                    </a:blip>
                    <a:stretch>
                      <a:fillRect/>
                    </a:stretch>
                  </pic:blipFill>
                  <pic:spPr>
                    <a:xfrm>
                      <a:off x="0" y="0"/>
                      <a:ext cx="3371850" cy="4572000"/>
                    </a:xfrm>
                    <a:prstGeom prst="rect">
                      <a:avLst/>
                    </a:prstGeom>
                  </pic:spPr>
                </pic:pic>
              </a:graphicData>
            </a:graphic>
          </wp:inline>
        </w:drawing>
      </w:r>
    </w:p>
    <w:p w:rsidR="00EA748C" w:rsidP="5BFB5B9C" w:rsidRDefault="00EA748C" w14:paraId="32995DFF" w14:textId="718962BE">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59904165" w14:textId="2E98AC33">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23FCA772" w14:textId="7A2D9AED">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0877AED0" w14:textId="2AE22430">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376E22F5" w14:textId="225A301D">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2D5B2629" w14:textId="521D6BC1">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p>
    <w:p w:rsidR="00EA748C" w:rsidP="5BFB5B9C" w:rsidRDefault="00EA748C" w14:paraId="2E002B7A" w14:textId="4751A46F">
      <w:pPr>
        <w:spacing w:after="160" w:line="257" w:lineRule="auto"/>
        <w:jc w:val="center"/>
        <w:rPr>
          <w:rFonts w:ascii="Georgia" w:hAnsi="Georgia" w:eastAsia="Georgia" w:cs="Georgia" w:asciiTheme="minorAscii" w:hAnsiTheme="minorAscii" w:eastAsiaTheme="minorAscii" w:cstheme="minorAscii"/>
          <w:noProof w:val="0"/>
          <w:sz w:val="24"/>
          <w:szCs w:val="24"/>
          <w:lang w:val="en-US"/>
        </w:rPr>
      </w:pPr>
      <w:r w:rsidRPr="5BFB5B9C" w:rsidR="567A6EF5">
        <w:rPr>
          <w:rFonts w:ascii="Georgia" w:hAnsi="Georgia" w:eastAsia="Georgia" w:cs="Georgia" w:asciiTheme="minorAscii" w:hAnsiTheme="minorAscii" w:eastAsiaTheme="minorAscii" w:cstheme="minorAscii"/>
          <w:noProof w:val="0"/>
          <w:sz w:val="24"/>
          <w:szCs w:val="24"/>
          <w:lang w:val="en-US"/>
        </w:rPr>
        <w:t>The global protect client when the user connects after logging in through the windows client.</w:t>
      </w:r>
    </w:p>
    <w:p w:rsidR="00EA748C" w:rsidP="5BFB5B9C" w:rsidRDefault="00EA748C" w14:paraId="5A2F9A6F" w14:textId="408FEFC2">
      <w:pPr>
        <w:pStyle w:val="Normal"/>
        <w:spacing w:after="160"/>
        <w:jc w:val="center"/>
        <w:rPr>
          <w:rFonts w:ascii="Georgia" w:hAnsi="Georgia" w:eastAsia="Georgia" w:cs="Georgia" w:asciiTheme="minorAscii" w:hAnsiTheme="minorAscii" w:eastAsiaTheme="minorAscii" w:cstheme="minorAscii"/>
          <w:sz w:val="24"/>
          <w:szCs w:val="24"/>
        </w:rPr>
      </w:pPr>
      <w:r w:rsidR="567A6EF5">
        <w:drawing>
          <wp:inline wp14:editId="4AEEB8FD" wp14:anchorId="3FFF628B">
            <wp:extent cx="3733800" cy="4572000"/>
            <wp:effectExtent l="0" t="0" r="0" b="0"/>
            <wp:docPr id="2012604090" name="" title=""/>
            <wp:cNvGraphicFramePr>
              <a:graphicFrameLocks noChangeAspect="1"/>
            </wp:cNvGraphicFramePr>
            <a:graphic>
              <a:graphicData uri="http://schemas.openxmlformats.org/drawingml/2006/picture">
                <pic:pic>
                  <pic:nvPicPr>
                    <pic:cNvPr id="0" name=""/>
                    <pic:cNvPicPr/>
                  </pic:nvPicPr>
                  <pic:blipFill>
                    <a:blip r:embed="Rb2c93cb344cd482d">
                      <a:extLst>
                        <a:ext xmlns:a="http://schemas.openxmlformats.org/drawingml/2006/main" uri="{28A0092B-C50C-407E-A947-70E740481C1C}">
                          <a14:useLocalDpi val="0"/>
                        </a:ext>
                      </a:extLst>
                    </a:blip>
                    <a:stretch>
                      <a:fillRect/>
                    </a:stretch>
                  </pic:blipFill>
                  <pic:spPr>
                    <a:xfrm>
                      <a:off x="0" y="0"/>
                      <a:ext cx="3733800" cy="4572000"/>
                    </a:xfrm>
                    <a:prstGeom prst="rect">
                      <a:avLst/>
                    </a:prstGeom>
                  </pic:spPr>
                </pic:pic>
              </a:graphicData>
            </a:graphic>
          </wp:inline>
        </w:drawing>
      </w:r>
    </w:p>
    <w:p w:rsidR="00EA748C" w:rsidP="5BFB5B9C" w:rsidRDefault="00EA748C" w14:paraId="08DD2EF5" w14:textId="7771D179">
      <w:pPr>
        <w:pStyle w:val="Normal"/>
        <w:spacing w:after="160"/>
        <w:jc w:val="center"/>
        <w:rPr>
          <w:rFonts w:ascii="Georgia" w:hAnsi="Georgia" w:eastAsia="Georgia" w:cs="Georgia"/>
          <w:sz w:val="36"/>
          <w:szCs w:val="36"/>
        </w:rPr>
      </w:pPr>
    </w:p>
    <w:p w:rsidR="63B3AFC1" w:rsidP="13C62E0F" w:rsidRDefault="63B3AFC1" w14:paraId="3276C860" w14:textId="33D18B63">
      <w:pPr>
        <w:spacing w:after="160"/>
        <w:jc w:val="center"/>
        <w:rPr>
          <w:rFonts w:ascii="Georgia" w:hAnsi="Georgia" w:eastAsia="Georgia" w:cs="Georgia"/>
          <w:sz w:val="36"/>
          <w:szCs w:val="36"/>
        </w:rPr>
      </w:pPr>
      <w:r w:rsidRPr="21D0F255">
        <w:rPr>
          <w:rFonts w:ascii="Georgia" w:hAnsi="Georgia" w:eastAsia="Georgia" w:cs="Georgia"/>
          <w:sz w:val="36"/>
          <w:szCs w:val="36"/>
        </w:rPr>
        <w:t>Problems</w:t>
      </w:r>
    </w:p>
    <w:p w:rsidR="006E2EE7" w:rsidP="5BFB5B9C" w:rsidRDefault="00576D47" w14:paraId="4DF4BC76" w14:textId="3AF9BAFE">
      <w:pPr>
        <w:pStyle w:val="Normal"/>
        <w:spacing w:line="257" w:lineRule="auto"/>
        <w:ind w:firstLine="720"/>
        <w:rPr>
          <w:rFonts w:ascii="Calibri" w:hAnsi="Calibri" w:eastAsia="Calibri" w:cs="Calibri"/>
          <w:noProof w:val="0"/>
          <w:sz w:val="22"/>
          <w:szCs w:val="22"/>
          <w:lang w:val="en-US"/>
        </w:rPr>
      </w:pPr>
      <w:r w:rsidRPr="5BFB5B9C" w:rsidR="00576D47">
        <w:rPr>
          <w:rStyle w:val="normaltextrun"/>
          <w:rFonts w:ascii="Georgia" w:hAnsi="Georgia" w:eastAsia="Georgia" w:cs="Georgia" w:asciiTheme="minorAscii" w:hAnsiTheme="minorAscii" w:eastAsiaTheme="minorAscii" w:cstheme="minorAscii"/>
          <w:color w:val="000000"/>
          <w:sz w:val="24"/>
          <w:szCs w:val="24"/>
          <w:shd w:val="clear" w:color="auto" w:fill="FFFFFF"/>
        </w:rPr>
        <w:t xml:space="preserve">We </w:t>
      </w:r>
      <w:r w:rsidRPr="5BFB5B9C" w:rsidR="000D69B8">
        <w:rPr>
          <w:rStyle w:val="normaltextrun"/>
          <w:rFonts w:ascii="Georgia" w:hAnsi="Georgia" w:eastAsia="Georgia" w:cs="Georgia" w:asciiTheme="minorAscii" w:hAnsiTheme="minorAscii" w:eastAsiaTheme="minorAscii" w:cstheme="minorAscii"/>
          <w:color w:val="000000"/>
          <w:sz w:val="24"/>
          <w:szCs w:val="24"/>
          <w:shd w:val="clear" w:color="auto" w:fill="FFFFFF"/>
        </w:rPr>
        <w:t xml:space="preserve">did </w:t>
      </w:r>
      <w:r w:rsidRPr="5BFB5B9C" w:rsidR="00576D47">
        <w:rPr>
          <w:rStyle w:val="normaltextrun"/>
          <w:rFonts w:ascii="Georgia" w:hAnsi="Georgia" w:eastAsia="Georgia" w:cs="Georgia" w:asciiTheme="minorAscii" w:hAnsiTheme="minorAscii" w:eastAsiaTheme="minorAscii" w:cstheme="minorAscii"/>
          <w:color w:val="000000"/>
          <w:sz w:val="24"/>
          <w:szCs w:val="24"/>
          <w:shd w:val="clear" w:color="auto" w:fill="FFFFFF"/>
        </w:rPr>
        <w:t xml:space="preserve">not </w:t>
      </w:r>
      <w:r w:rsidRPr="5BFB5B9C" w:rsidR="00EB6274">
        <w:rPr>
          <w:rStyle w:val="normaltextrun"/>
          <w:rFonts w:ascii="Georgia" w:hAnsi="Georgia" w:eastAsia="Georgia" w:cs="Georgia" w:asciiTheme="minorAscii" w:hAnsiTheme="minorAscii" w:eastAsiaTheme="minorAscii" w:cstheme="minorAscii"/>
          <w:color w:val="000000"/>
          <w:sz w:val="24"/>
          <w:szCs w:val="24"/>
          <w:shd w:val="clear" w:color="auto" w:fill="FFFFFF"/>
        </w:rPr>
        <w:t>encounter</w:t>
      </w:r>
      <w:r w:rsidRPr="5BFB5B9C" w:rsidR="00576D47">
        <w:rPr>
          <w:rStyle w:val="normaltextrun"/>
          <w:rFonts w:ascii="Georgia" w:hAnsi="Georgia" w:eastAsia="Georgia" w:cs="Georgia" w:asciiTheme="minorAscii" w:hAnsiTheme="minorAscii" w:eastAsiaTheme="minorAscii" w:cstheme="minorAscii"/>
          <w:color w:val="000000"/>
          <w:sz w:val="24"/>
          <w:szCs w:val="24"/>
          <w:shd w:val="clear" w:color="auto" w:fill="FFFFFF"/>
        </w:rPr>
        <w:t xml:space="preserve"> any major problems while configuring the lab. But we did </w:t>
      </w:r>
      <w:r w:rsidRPr="5BFB5B9C" w:rsidR="00576D47">
        <w:rPr>
          <w:rStyle w:val="normaltextrun"/>
          <w:rFonts w:ascii="Georgia" w:hAnsi="Georgia" w:eastAsia="Georgia" w:cs="Georgia" w:asciiTheme="minorAscii" w:hAnsiTheme="minorAscii" w:eastAsiaTheme="minorAscii" w:cstheme="minorAscii"/>
          <w:color w:val="000000"/>
          <w:sz w:val="24"/>
          <w:szCs w:val="24"/>
          <w:shd w:val="clear" w:color="auto" w:fill="FFFFFF"/>
        </w:rPr>
        <w:t xml:space="preserve">encounter</w:t>
      </w:r>
      <w:r w:rsidRPr="5BFB5B9C" w:rsidR="00576D47">
        <w:rPr>
          <w:rStyle w:val="normaltextrun"/>
          <w:rFonts w:ascii="Georgia" w:hAnsi="Georgia" w:eastAsia="Georgia" w:cs="Georgia" w:asciiTheme="minorAscii" w:hAnsiTheme="minorAscii" w:eastAsiaTheme="minorAscii" w:cstheme="minorAscii"/>
          <w:color w:val="000000"/>
          <w:sz w:val="24"/>
          <w:szCs w:val="24"/>
          <w:shd w:val="clear" w:color="auto" w:fill="FFFFFF"/>
        </w:rPr>
        <w:t xml:space="preserve"> some small mistakes that stopped our progress. First, </w:t>
      </w:r>
      <w:r w:rsidRPr="5BFB5B9C" w:rsidR="00EE0C36">
        <w:rPr>
          <w:rFonts w:ascii="Georgia" w:hAnsi="Georgia" w:eastAsia="Georgia" w:cs="Georgia" w:asciiTheme="minorAscii" w:hAnsiTheme="minorAscii" w:eastAsiaTheme="minorAscii" w:cstheme="minorAscii"/>
          <w:sz w:val="24"/>
          <w:szCs w:val="24"/>
        </w:rPr>
        <w:t>we had an issue wh</w:t>
      </w:r>
      <w:r w:rsidRPr="5BFB5B9C" w:rsidR="1AD2734F">
        <w:rPr>
          <w:rFonts w:ascii="Georgia" w:hAnsi="Georgia" w:eastAsia="Georgia" w:cs="Georgia" w:asciiTheme="minorAscii" w:hAnsiTheme="minorAscii" w:eastAsiaTheme="minorAscii" w:cstheme="minorAscii"/>
          <w:sz w:val="24"/>
          <w:szCs w:val="24"/>
        </w:rPr>
        <w:t>ere</w:t>
      </w:r>
      <w:r w:rsidRPr="5BFB5B9C" w:rsidR="00EE0C36">
        <w:rPr>
          <w:rFonts w:ascii="Georgia" w:hAnsi="Georgia" w:eastAsia="Georgia" w:cs="Georgia" w:asciiTheme="minorAscii" w:hAnsiTheme="minorAscii" w:eastAsiaTheme="minorAscii" w:cstheme="minorAscii"/>
          <w:sz w:val="24"/>
          <w:szCs w:val="24"/>
        </w:rPr>
        <w:t xml:space="preserve"> </w:t>
      </w:r>
      <w:r w:rsidRPr="5BFB5B9C" w:rsidR="12B6DB34">
        <w:rPr>
          <w:rFonts w:ascii="Georgia" w:hAnsi="Georgia" w:eastAsia="Georgia" w:cs="Georgia" w:asciiTheme="minorAscii" w:hAnsiTheme="minorAscii" w:eastAsiaTheme="minorAscii" w:cstheme="minorAscii"/>
          <w:sz w:val="24"/>
          <w:szCs w:val="24"/>
        </w:rPr>
        <w:t xml:space="preserve">The Global protect client </w:t>
      </w:r>
      <w:r w:rsidRPr="5BFB5B9C" w:rsidR="12B6DB34">
        <w:rPr>
          <w:rFonts w:ascii="Georgia" w:hAnsi="Georgia" w:eastAsia="Georgia" w:cs="Georgia" w:asciiTheme="minorAscii" w:hAnsiTheme="minorAscii" w:eastAsiaTheme="minorAscii" w:cstheme="minorAscii"/>
          <w:sz w:val="24"/>
          <w:szCs w:val="24"/>
        </w:rPr>
        <w:t>wouldn’t</w:t>
      </w:r>
      <w:r w:rsidRPr="5BFB5B9C" w:rsidR="12B6DB34">
        <w:rPr>
          <w:rFonts w:ascii="Georgia" w:hAnsi="Georgia" w:eastAsia="Georgia" w:cs="Georgia" w:asciiTheme="minorAscii" w:hAnsiTheme="minorAscii" w:eastAsiaTheme="minorAscii" w:cstheme="minorAscii"/>
          <w:sz w:val="24"/>
          <w:szCs w:val="24"/>
        </w:rPr>
        <w:t xml:space="preserve"> find a reachable gateway</w:t>
      </w:r>
      <w:r w:rsidRPr="5BFB5B9C" w:rsidR="00EE0C36">
        <w:rPr>
          <w:rFonts w:ascii="Georgia" w:hAnsi="Georgia" w:eastAsia="Georgia" w:cs="Georgia" w:asciiTheme="minorAscii" w:hAnsiTheme="minorAscii" w:eastAsiaTheme="minorAscii" w:cstheme="minorAscii"/>
          <w:sz w:val="24"/>
          <w:szCs w:val="24"/>
        </w:rPr>
        <w:t xml:space="preserve">, </w:t>
      </w:r>
      <w:r w:rsidRPr="5BFB5B9C" w:rsidR="6FBC36CD">
        <w:rPr>
          <w:rFonts w:ascii="Georgia" w:hAnsi="Georgia" w:eastAsia="Georgia" w:cs="Georgia" w:asciiTheme="minorAscii" w:hAnsiTheme="minorAscii" w:eastAsiaTheme="minorAscii" w:cstheme="minorAscii"/>
          <w:sz w:val="24"/>
          <w:szCs w:val="24"/>
        </w:rPr>
        <w:t xml:space="preserve">this was fixed by </w:t>
      </w:r>
      <w:r w:rsidRPr="5BFB5B9C" w:rsidR="6FBC36CD">
        <w:rPr>
          <w:rFonts w:ascii="Georgia" w:hAnsi="Georgia" w:eastAsia="Georgia" w:cs="Georgia" w:asciiTheme="minorAscii" w:hAnsiTheme="minorAscii" w:eastAsiaTheme="minorAscii" w:cstheme="minorAscii"/>
          <w:sz w:val="24"/>
          <w:szCs w:val="24"/>
        </w:rPr>
        <w:t>setting the external gateway’s Ip address to the address that was dynamically assigned in the main internet interface</w:t>
      </w:r>
      <w:r w:rsidRPr="5BFB5B9C" w:rsidR="0F7C7375">
        <w:rPr>
          <w:rFonts w:ascii="Georgia" w:hAnsi="Georgia" w:eastAsia="Georgia" w:cs="Georgia" w:asciiTheme="minorAscii" w:hAnsiTheme="minorAscii" w:eastAsiaTheme="minorAscii" w:cstheme="minorAscii"/>
          <w:sz w:val="24"/>
          <w:szCs w:val="24"/>
        </w:rPr>
        <w:t xml:space="preserve">. The other problem we faced was that the global protect client would not connect, we found </w:t>
      </w:r>
      <w:r w:rsidRPr="5BFB5B9C" w:rsidR="710819E6">
        <w:rPr>
          <w:rFonts w:ascii="Georgia" w:hAnsi="Georgia" w:eastAsia="Georgia" w:cs="Georgia" w:asciiTheme="minorAscii" w:hAnsiTheme="minorAscii" w:eastAsiaTheme="minorAscii" w:cstheme="minorAscii"/>
          <w:sz w:val="24"/>
          <w:szCs w:val="24"/>
        </w:rPr>
        <w:t xml:space="preserve">that it was a certificate error and fixed it by making a root certificate, intermediate certificate signed by the root, and a server certificate with the common name being set to the </w:t>
      </w:r>
      <w:r w:rsidRPr="5BFB5B9C" w:rsidR="710819E6">
        <w:rPr>
          <w:rFonts w:ascii="Georgia" w:hAnsi="Georgia" w:eastAsia="Georgia" w:cs="Georgia" w:asciiTheme="minorAscii" w:hAnsiTheme="minorAscii" w:eastAsiaTheme="minorAscii" w:cstheme="minorAscii"/>
          <w:sz w:val="24"/>
          <w:szCs w:val="24"/>
        </w:rPr>
        <w:t>ip</w:t>
      </w:r>
      <w:r w:rsidRPr="5BFB5B9C" w:rsidR="710819E6">
        <w:rPr>
          <w:rFonts w:ascii="Georgia" w:hAnsi="Georgia" w:eastAsia="Georgia" w:cs="Georgia" w:asciiTheme="minorAscii" w:hAnsiTheme="minorAscii" w:eastAsiaTheme="minorAscii" w:cstheme="minorAscii"/>
          <w:sz w:val="24"/>
          <w:szCs w:val="24"/>
        </w:rPr>
        <w:t xml:space="preserve"> address used in Global Protect. When testing Clientles</w:t>
      </w:r>
      <w:r w:rsidRPr="5BFB5B9C" w:rsidR="6F53182F">
        <w:rPr>
          <w:rFonts w:ascii="Georgia" w:hAnsi="Georgia" w:eastAsia="Georgia" w:cs="Georgia" w:asciiTheme="minorAscii" w:hAnsiTheme="minorAscii" w:eastAsiaTheme="minorAscii" w:cstheme="minorAscii"/>
          <w:sz w:val="24"/>
          <w:szCs w:val="24"/>
        </w:rPr>
        <w:t xml:space="preserve">s apps on Google search engine and YouTube the websites </w:t>
      </w:r>
      <w:r w:rsidRPr="5BFB5B9C" w:rsidR="6F53182F">
        <w:rPr>
          <w:rFonts w:ascii="Georgia" w:hAnsi="Georgia" w:eastAsia="Georgia" w:cs="Georgia" w:asciiTheme="minorAscii" w:hAnsiTheme="minorAscii" w:eastAsiaTheme="minorAscii" w:cstheme="minorAscii"/>
          <w:sz w:val="24"/>
          <w:szCs w:val="24"/>
        </w:rPr>
        <w:t>won’t</w:t>
      </w:r>
      <w:r w:rsidRPr="5BFB5B9C" w:rsidR="6F53182F">
        <w:rPr>
          <w:rFonts w:ascii="Georgia" w:hAnsi="Georgia" w:eastAsia="Georgia" w:cs="Georgia" w:asciiTheme="minorAscii" w:hAnsiTheme="minorAscii" w:eastAsiaTheme="minorAscii" w:cstheme="minorAscii"/>
          <w:sz w:val="24"/>
          <w:szCs w:val="24"/>
        </w:rPr>
        <w:t xml:space="preserve"> </w:t>
      </w:r>
      <w:r w:rsidRPr="5BFB5B9C" w:rsidR="0EFF71B1">
        <w:rPr>
          <w:rFonts w:ascii="Georgia" w:hAnsi="Georgia" w:eastAsia="Georgia" w:cs="Georgia" w:asciiTheme="minorAscii" w:hAnsiTheme="minorAscii" w:eastAsiaTheme="minorAscii" w:cstheme="minorAscii"/>
          <w:sz w:val="24"/>
          <w:szCs w:val="24"/>
        </w:rPr>
        <w:t xml:space="preserve">load and showed that it could not </w:t>
      </w:r>
      <w:r w:rsidRPr="5BFB5B9C" w:rsidR="0EFF71B1">
        <w:rPr>
          <w:rFonts w:ascii="Georgia" w:hAnsi="Georgia" w:eastAsia="Georgia" w:cs="Georgia" w:asciiTheme="minorAscii" w:hAnsiTheme="minorAscii" w:eastAsiaTheme="minorAscii" w:cstheme="minorAscii"/>
          <w:sz w:val="24"/>
          <w:szCs w:val="24"/>
        </w:rPr>
        <w:t>validate</w:t>
      </w:r>
      <w:r w:rsidRPr="5BFB5B9C" w:rsidR="0EFF71B1">
        <w:rPr>
          <w:rFonts w:ascii="Georgia" w:hAnsi="Georgia" w:eastAsia="Georgia" w:cs="Georgia" w:asciiTheme="minorAscii" w:hAnsiTheme="minorAscii" w:eastAsiaTheme="minorAscii" w:cstheme="minorAscii"/>
          <w:sz w:val="24"/>
          <w:szCs w:val="24"/>
        </w:rPr>
        <w:t xml:space="preserve"> data sent to and from those sites.</w:t>
      </w:r>
      <w:r w:rsidRPr="5BFB5B9C" w:rsidR="21721BBE">
        <w:rPr>
          <w:rFonts w:ascii="Georgia" w:hAnsi="Georgia" w:eastAsia="Georgia" w:cs="Georgia" w:asciiTheme="minorAscii" w:hAnsiTheme="minorAscii" w:eastAsiaTheme="minorAscii" w:cstheme="minorAscii"/>
          <w:sz w:val="24"/>
          <w:szCs w:val="24"/>
        </w:rPr>
        <w:t xml:space="preserve"> </w:t>
      </w:r>
      <w:r w:rsidRPr="5BFB5B9C" w:rsidR="21721BBE">
        <w:rPr>
          <w:rFonts w:ascii="Georgia" w:hAnsi="Georgia" w:eastAsia="Georgia" w:cs="Georgia" w:asciiTheme="minorAscii" w:hAnsiTheme="minorAscii" w:eastAsiaTheme="minorAscii" w:cstheme="minorAscii"/>
          <w:noProof w:val="0"/>
          <w:sz w:val="24"/>
          <w:szCs w:val="24"/>
          <w:lang w:val="en-US"/>
        </w:rPr>
        <w:t xml:space="preserve">The last issue we faced was that the clients connected the Global Protect VPN were not able to access the internal management network fixed it by making and adding a NAT policy that any traffic that is meant for the internal network would </w:t>
      </w:r>
      <w:r w:rsidRPr="5BFB5B9C" w:rsidR="21721BBE">
        <w:rPr>
          <w:rFonts w:ascii="Georgia" w:hAnsi="Georgia" w:eastAsia="Georgia" w:cs="Georgia" w:asciiTheme="minorAscii" w:hAnsiTheme="minorAscii" w:eastAsiaTheme="minorAscii" w:cstheme="minorAscii"/>
          <w:noProof w:val="0"/>
          <w:sz w:val="24"/>
          <w:szCs w:val="24"/>
          <w:lang w:val="en-US"/>
        </w:rPr>
        <w:t>forward</w:t>
      </w:r>
      <w:r w:rsidRPr="5BFB5B9C" w:rsidR="21721BBE">
        <w:rPr>
          <w:rFonts w:ascii="Georgia" w:hAnsi="Georgia" w:eastAsia="Georgia" w:cs="Georgia" w:asciiTheme="minorAscii" w:hAnsiTheme="minorAscii" w:eastAsiaTheme="minorAscii" w:cstheme="minorAscii"/>
          <w:noProof w:val="0"/>
          <w:sz w:val="24"/>
          <w:szCs w:val="24"/>
          <w:lang w:val="en-US"/>
        </w:rPr>
        <w:t xml:space="preserve"> it to the VLAN network. </w:t>
      </w:r>
      <w:r w:rsidRPr="5BFB5B9C" w:rsidR="4312A3F1">
        <w:rPr>
          <w:rFonts w:ascii="Georgia" w:hAnsi="Georgia" w:eastAsia="Georgia" w:cs="Georgia" w:asciiTheme="minorAscii" w:hAnsiTheme="minorAscii" w:eastAsiaTheme="minorAscii" w:cstheme="minorAscii"/>
          <w:noProof w:val="0"/>
          <w:sz w:val="24"/>
          <w:szCs w:val="24"/>
          <w:lang w:val="en-US"/>
        </w:rPr>
        <w:t xml:space="preserve">Another issue we had was the Palo Alto client said that it needs a valid certificate, the issue was resolved by exporting the Intermediate certificate onto one device and importing it into “Intermediate Certificates” on the client computer.  </w:t>
      </w:r>
    </w:p>
    <w:p w:rsidRPr="00544D09" w:rsidR="00544D09" w:rsidP="00EE0C36" w:rsidRDefault="00544D09" w14:paraId="692C6221" w14:textId="77777777"/>
    <w:p w:rsidR="63B3AFC1" w:rsidP="00544D09" w:rsidRDefault="63B3AFC1" w14:paraId="4E5E5EB3" w14:textId="1E95747A">
      <w:pPr>
        <w:ind w:firstLine="720"/>
        <w:jc w:val="center"/>
        <w:rPr>
          <w:rFonts w:ascii="Georgia" w:hAnsi="Georgia" w:eastAsia="Georgia" w:cs="Georgia"/>
          <w:color w:val="000000" w:themeColor="text1"/>
          <w:sz w:val="36"/>
          <w:szCs w:val="36"/>
        </w:rPr>
      </w:pPr>
      <w:r w:rsidRPr="21D0F255">
        <w:rPr>
          <w:rFonts w:ascii="Georgia" w:hAnsi="Georgia" w:eastAsia="Georgia" w:cs="Georgia"/>
          <w:sz w:val="36"/>
          <w:szCs w:val="36"/>
        </w:rPr>
        <w:t>Conclusion</w:t>
      </w:r>
    </w:p>
    <w:p w:rsidR="00374FF3" w:rsidP="5BFB5B9C" w:rsidRDefault="000D69B8" w14:paraId="0718F7AE" w14:textId="49CEA15C">
      <w:pPr>
        <w:pStyle w:val="Normal"/>
        <w:bidi w:val="0"/>
        <w:spacing w:before="0" w:beforeAutospacing="off" w:after="0" w:afterAutospacing="off" w:line="259" w:lineRule="auto"/>
        <w:ind w:left="0" w:right="0" w:firstLine="720"/>
        <w:jc w:val="left"/>
      </w:pPr>
      <w:r w:rsidR="000D69B8">
        <w:rPr>
          <w:rStyle w:val="normaltextrun"/>
          <w:rFonts w:ascii="Georgia" w:hAnsi="Georgia"/>
          <w:color w:val="000000"/>
          <w:shd w:val="clear" w:color="auto" w:fill="FFFFFF"/>
        </w:rPr>
        <w:t xml:space="preserve">The objective of the lab was to be able to set up or create</w:t>
      </w:r>
      <w:r w:rsidR="002415D4">
        <w:rPr/>
        <w:t xml:space="preserve"> </w:t>
      </w:r>
      <w:r w:rsidR="66364C2E">
        <w:rPr/>
        <w:t xml:space="preserve">a Remote access VPN using Global Protect on a Palo Alto </w:t>
      </w:r>
      <w:r w:rsidR="3182F928">
        <w:rPr/>
        <w:t>with Certificates Authentication</w:t>
      </w:r>
      <w:r w:rsidR="000D69B8">
        <w:rPr>
          <w:rStyle w:val="normaltextrun"/>
          <w:rFonts w:ascii="Georgia" w:hAnsi="Georgia"/>
          <w:color w:val="000000"/>
          <w:shd w:val="clear" w:color="auto" w:fill="FFFFFF"/>
        </w:rPr>
        <w:t xml:space="preserve">.</w:t>
      </w:r>
      <w:r w:rsidR="000D69B8">
        <w:rPr>
          <w:rStyle w:val="normaltextrun"/>
          <w:rFonts w:ascii="Georgia" w:hAnsi="Georgia"/>
          <w:color w:val="000000"/>
          <w:shd w:val="clear" w:color="auto" w:fill="FFFFFF"/>
        </w:rPr>
        <w:t xml:space="preserve"> During this prosses of </w:t>
      </w:r>
      <w:r w:rsidR="00DB61E1">
        <w:rPr>
          <w:rStyle w:val="normaltextrun"/>
          <w:rFonts w:ascii="Georgia" w:hAnsi="Georgia"/>
          <w:color w:val="000000"/>
          <w:shd w:val="clear" w:color="auto" w:fill="FFFFFF"/>
        </w:rPr>
        <w:t xml:space="preserve">configuring the </w:t>
      </w:r>
      <w:r w:rsidR="7F370A24">
        <w:rPr/>
        <w:t>Remote access</w:t>
      </w:r>
      <w:r w:rsidR="00DB61E1">
        <w:rPr/>
        <w:t xml:space="preserve"> VPN</w:t>
      </w:r>
      <w:r w:rsidR="00DB61E1">
        <w:rPr>
          <w:rStyle w:val="normaltextrun"/>
          <w:rFonts w:ascii="Georgia" w:hAnsi="Georgia"/>
          <w:color w:val="000000"/>
          <w:shd w:val="clear" w:color="auto" w:fill="FFFFFF"/>
        </w:rPr>
        <w:t xml:space="preserve"> </w:t>
      </w:r>
      <w:r w:rsidR="000D69B8">
        <w:rPr>
          <w:rStyle w:val="normaltextrun"/>
          <w:rFonts w:ascii="Georgia" w:hAnsi="Georgia"/>
          <w:color w:val="000000"/>
          <w:shd w:val="clear" w:color="auto" w:fill="FFFFFF"/>
        </w:rPr>
        <w:t>allowed us to practice and allowed us to familiarize ourselves with Palo Alto Firewall management console</w:t>
      </w:r>
      <w:r w:rsidR="00DD11C2">
        <w:rPr>
          <w:rStyle w:val="normaltextrun"/>
          <w:rFonts w:ascii="Georgia" w:hAnsi="Georgia"/>
          <w:color w:val="000000"/>
          <w:shd w:val="clear" w:color="auto" w:fill="FFFFFF"/>
        </w:rPr>
        <w:t xml:space="preserve"> and configuring VPN</w:t>
      </w:r>
      <w:r w:rsidR="00DA1CDF">
        <w:rPr>
          <w:rStyle w:val="normaltextrun"/>
          <w:rFonts w:ascii="Georgia" w:hAnsi="Georgia"/>
          <w:color w:val="000000"/>
          <w:shd w:val="clear" w:color="auto" w:fill="FFFFFF"/>
        </w:rPr>
        <w:t xml:space="preserve"> and </w:t>
      </w:r>
      <w:r w:rsidR="52B4B8B1">
        <w:rPr>
          <w:rStyle w:val="normaltextrun"/>
          <w:rFonts w:ascii="Georgia" w:hAnsi="Georgia"/>
          <w:color w:val="000000"/>
          <w:shd w:val="clear" w:color="auto" w:fill="FFFFFF"/>
        </w:rPr>
        <w:t xml:space="preserve">with </w:t>
      </w:r>
      <w:r w:rsidR="52B4B8B1">
        <w:rPr/>
        <w:t>Certificates Authentication</w:t>
      </w:r>
      <w:r w:rsidR="000D69B8">
        <w:rPr>
          <w:rStyle w:val="normaltextrun"/>
          <w:rFonts w:ascii="Georgia" w:hAnsi="Georgia"/>
          <w:color w:val="000000"/>
          <w:shd w:val="clear" w:color="auto" w:fill="FFFFFF"/>
        </w:rPr>
        <w:t xml:space="preserve">. During the lab we </w:t>
      </w:r>
      <w:r w:rsidR="000D69B8">
        <w:rPr>
          <w:rStyle w:val="normaltextrun"/>
          <w:rFonts w:ascii="Georgia" w:hAnsi="Georgia"/>
          <w:color w:val="000000"/>
          <w:shd w:val="clear" w:color="auto" w:fill="FFFFFF"/>
        </w:rPr>
        <w:t>encountered</w:t>
      </w:r>
      <w:r w:rsidR="000D69B8">
        <w:rPr>
          <w:rStyle w:val="normaltextrun"/>
          <w:rFonts w:ascii="Georgia" w:hAnsi="Georgia"/>
          <w:color w:val="000000"/>
          <w:shd w:val="clear" w:color="auto" w:fill="FFFFFF"/>
        </w:rPr>
        <w:t xml:space="preserve"> some small troubles that we learned from, but we</w:t>
      </w:r>
      <w:r w:rsidR="00DD11C2">
        <w:rPr>
          <w:rStyle w:val="normaltextrun"/>
          <w:rFonts w:ascii="Georgia" w:hAnsi="Georgia"/>
          <w:color w:val="000000"/>
          <w:shd w:val="clear" w:color="auto" w:fill="FFFFFF"/>
        </w:rPr>
        <w:t xml:space="preserve"> were</w:t>
      </w:r>
      <w:r w:rsidR="000D69B8">
        <w:rPr>
          <w:rStyle w:val="normaltextrun"/>
          <w:rFonts w:ascii="Georgia" w:hAnsi="Georgia"/>
          <w:color w:val="000000"/>
          <w:shd w:val="clear" w:color="auto" w:fill="FFFFFF"/>
        </w:rPr>
        <w:t xml:space="preserve"> </w:t>
      </w:r>
      <w:r w:rsidR="004D4B08">
        <w:rPr>
          <w:rStyle w:val="normaltextrun"/>
          <w:rFonts w:ascii="Georgia" w:hAnsi="Georgia"/>
          <w:color w:val="000000"/>
          <w:shd w:val="clear" w:color="auto" w:fill="FFFFFF"/>
        </w:rPr>
        <w:t>finally a</w:t>
      </w:r>
      <w:r w:rsidR="00DD11C2">
        <w:rPr>
          <w:rStyle w:val="normaltextrun"/>
          <w:rFonts w:ascii="Georgia" w:hAnsi="Georgia"/>
          <w:color w:val="000000"/>
          <w:shd w:val="clear" w:color="auto" w:fill="FFFFFF"/>
        </w:rPr>
        <w:t xml:space="preserve">ble to create a </w:t>
      </w:r>
      <w:r w:rsidRPr="00FD4927" w:rsidR="00FD4927">
        <w:rPr>
          <w:rStyle w:val="normaltextrun"/>
          <w:rFonts w:ascii="Georgia" w:hAnsi="Georgia"/>
          <w:color w:val="000000"/>
          <w:shd w:val="clear" w:color="auto" w:fill="FFFFFF"/>
        </w:rPr>
        <w:t xml:space="preserve">Palo Alto </w:t>
      </w:r>
      <w:r w:rsidR="13105968">
        <w:rPr/>
        <w:t>Remote access</w:t>
      </w:r>
      <w:r w:rsidRPr="00FD4927" w:rsidR="00FD4927">
        <w:rPr>
          <w:rStyle w:val="normaltextrun"/>
          <w:rFonts w:ascii="Georgia" w:hAnsi="Georgia"/>
          <w:color w:val="000000"/>
          <w:shd w:val="clear" w:color="auto" w:fill="FFFFFF"/>
        </w:rPr>
        <w:t xml:space="preserve"> VPN with </w:t>
      </w:r>
      <w:r w:rsidRPr="70AFAC6D" w:rsidR="1C0D83D3">
        <w:rPr>
          <w:rFonts w:cs="Segoe UI"/>
          <w:color w:val="252424"/>
        </w:rPr>
        <w:t>SSL</w:t>
      </w:r>
      <w:r w:rsidR="00A00834">
        <w:rPr>
          <w:rStyle w:val="normaltextrun"/>
          <w:rFonts w:ascii="Georgia" w:hAnsi="Georgia"/>
          <w:color w:val="000000"/>
          <w:shd w:val="clear" w:color="auto" w:fill="FFFFFF"/>
        </w:rPr>
        <w:t xml:space="preserve"> that </w:t>
      </w:r>
      <w:r w:rsidR="25C0EE8B">
        <w:rPr/>
        <w:t xml:space="preserve">was able to have </w:t>
      </w:r>
      <w:bookmarkStart w:name="_Int_pXcPPZza" w:id="1401381920"/>
      <w:r w:rsidR="25C0EE8B">
        <w:rPr/>
        <w:t>users</w:t>
      </w:r>
      <w:bookmarkEnd w:id="1401381920"/>
      <w:r w:rsidR="25C0EE8B">
        <w:rPr/>
        <w:t xml:space="preserve"> login through a web browser</w:t>
      </w:r>
      <w:r w:rsidR="38AB18BE">
        <w:rPr/>
        <w:t>,</w:t>
      </w:r>
      <w:r w:rsidR="25C0EE8B">
        <w:rPr/>
        <w:t xml:space="preserve"> download a client for user to install locally on their computer</w:t>
      </w:r>
      <w:r w:rsidR="7A2AC405">
        <w:rPr/>
        <w:t xml:space="preserve"> and is</w:t>
      </w:r>
      <w:r w:rsidR="25C0EE8B">
        <w:rPr/>
        <w:t xml:space="preserve"> able to have users visit clientless apps on the portal without needing to install the client onto their computer.</w:t>
      </w:r>
    </w:p>
    <w:p w:rsidRPr="00F70405" w:rsidR="00144DDA" w:rsidP="00FD4927" w:rsidRDefault="00144DDA" w14:paraId="05D214E1" w14:textId="77777777">
      <w:pPr>
        <w:spacing w:after="160"/>
        <w:ind w:firstLine="720"/>
        <w:rPr>
          <w:rFonts w:ascii="Georgia" w:hAnsi="Georgia" w:eastAsia="Georgia" w:cs="Georgia"/>
          <w:color w:val="000000" w:themeColor="text1"/>
        </w:rPr>
      </w:pPr>
    </w:p>
    <w:sectPr w:rsidRPr="00F70405" w:rsidR="00144DDA" w:rsidSect="00E74B29">
      <w:footerReference w:type="even" r:id="rId49"/>
      <w:footerReference w:type="default" r:id="rId50"/>
      <w:pgSz w:w="12240" w:h="15840" w:orient="portrait"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83563" w:rsidP="00E74B29" w:rsidRDefault="00283563" w14:paraId="41D78D4B" w14:textId="77777777">
      <w:r>
        <w:separator/>
      </w:r>
    </w:p>
  </w:endnote>
  <w:endnote w:type="continuationSeparator" w:id="0">
    <w:p w:rsidR="00283563" w:rsidP="00E74B29" w:rsidRDefault="00283563" w14:paraId="0FAAE0FE" w14:textId="77777777">
      <w:r>
        <w:continuationSeparator/>
      </w:r>
    </w:p>
  </w:endnote>
  <w:endnote w:type="continuationNotice" w:id="1">
    <w:p w:rsidR="00283563" w:rsidRDefault="00283563" w14:paraId="1CBCAFE7"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74B29" w:rsidP="006709F1" w:rsidRDefault="00E74B29" w14:paraId="14AED5E8" w14:textId="77777777">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p w:rsidR="00E74B29" w:rsidP="006709F1" w:rsidRDefault="00E74B29" w14:paraId="1250D936"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74B29" w:rsidP="006709F1" w:rsidRDefault="00E74B29" w14:paraId="7FBA7289" w14:textId="77777777">
    <w:pPr>
      <w:pStyle w:val="Footer"/>
      <w:rPr>
        <w:rStyle w:val="PageNumber"/>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0" w:type="dxa"/>
        <w:right w:w="0" w:type="dxa"/>
      </w:tblCellMar>
      <w:tblLook w:val="0620" w:firstRow="1" w:lastRow="0" w:firstColumn="0" w:lastColumn="0" w:noHBand="1" w:noVBand="1"/>
    </w:tblPr>
    <w:tblGrid>
      <w:gridCol w:w="2070"/>
      <w:gridCol w:w="4404"/>
      <w:gridCol w:w="3237"/>
      <w:gridCol w:w="1079"/>
    </w:tblGrid>
    <w:tr w:rsidR="00E74B29" w:rsidTr="00176379" w14:paraId="09724115" w14:textId="77777777">
      <w:tc>
        <w:tcPr>
          <w:tcW w:w="2070" w:type="dxa"/>
        </w:tcPr>
        <w:p w:rsidRPr="00E74B29" w:rsidR="00E74B29" w:rsidP="006709F1" w:rsidRDefault="00E74B29" w14:paraId="2EC8E89B" w14:textId="77777777">
          <w:pPr>
            <w:pStyle w:val="Footer"/>
          </w:pPr>
        </w:p>
      </w:tc>
      <w:tc>
        <w:tcPr>
          <w:tcW w:w="4404" w:type="dxa"/>
        </w:tcPr>
        <w:p w:rsidRPr="00874FE7" w:rsidR="00E74B29" w:rsidP="006709F1" w:rsidRDefault="00E74B29" w14:paraId="6C905F71" w14:textId="12CAFEFE">
          <w:pPr>
            <w:pStyle w:val="Footer"/>
          </w:pPr>
        </w:p>
      </w:tc>
      <w:tc>
        <w:tcPr>
          <w:tcW w:w="3237" w:type="dxa"/>
        </w:tcPr>
        <w:p w:rsidRPr="00E74B29" w:rsidR="00E74B29" w:rsidP="006709F1" w:rsidRDefault="00E74B29" w14:paraId="79AA69C8" w14:textId="0E66A4BF">
          <w:pPr>
            <w:pStyle w:val="Footer"/>
            <w:jc w:val="right"/>
          </w:pPr>
        </w:p>
      </w:tc>
      <w:tc>
        <w:tcPr>
          <w:tcW w:w="1079" w:type="dxa"/>
        </w:tcPr>
        <w:p w:rsidRPr="00E74B29" w:rsidR="00E74B29" w:rsidP="006709F1" w:rsidRDefault="00E74B29" w14:paraId="19A9280D" w14:textId="77777777">
          <w:pPr>
            <w:pStyle w:val="Footer"/>
          </w:pPr>
        </w:p>
      </w:tc>
    </w:tr>
  </w:tbl>
  <w:p w:rsidR="00E74B29" w:rsidP="006709F1" w:rsidRDefault="00E74B29" w14:paraId="7F378B9B"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83563" w:rsidP="00E74B29" w:rsidRDefault="00283563" w14:paraId="43688F2F" w14:textId="77777777">
      <w:r>
        <w:separator/>
      </w:r>
    </w:p>
  </w:footnote>
  <w:footnote w:type="continuationSeparator" w:id="0">
    <w:p w:rsidR="00283563" w:rsidP="00E74B29" w:rsidRDefault="00283563" w14:paraId="36C46879" w14:textId="77777777">
      <w:r>
        <w:continuationSeparator/>
      </w:r>
    </w:p>
  </w:footnote>
  <w:footnote w:type="continuationNotice" w:id="1">
    <w:p w:rsidR="00283563" w:rsidRDefault="00283563" w14:paraId="240EA46D" w14:textId="77777777"/>
  </w:footnote>
</w:footnotes>
</file>

<file path=word/intelligence2.xml><?xml version="1.0" encoding="utf-8"?>
<int2:intelligence xmlns:int2="http://schemas.microsoft.com/office/intelligence/2020/intelligence">
  <int2:observations>
    <int2:bookmark int2:bookmarkName="_Int_pXcPPZza" int2:invalidationBookmarkName="" int2:hashCode="W33NFKT6os3VTP" int2:id="7BVGCRv9">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D5DE1"/>
    <w:multiLevelType w:val="hybridMultilevel"/>
    <w:tmpl w:val="621ADC08"/>
    <w:lvl w:ilvl="0" w:tplc="F5B85822">
      <w:numFmt w:val="bullet"/>
      <w:lvlText w:val="—"/>
      <w:lvlJc w:val="left"/>
      <w:pPr>
        <w:ind w:left="720" w:hanging="360"/>
      </w:pPr>
      <w:rPr>
        <w:rFonts w:hint="default" w:ascii="Georgia" w:hAnsi="Georgia" w:eastAsiaTheme="minorHAnsi" w:cstheme="minorBidi"/>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 w15:restartNumberingAfterBreak="0">
    <w:nsid w:val="741C30FA"/>
    <w:multiLevelType w:val="hybridMultilevel"/>
    <w:tmpl w:val="423203AE"/>
    <w:lvl w:ilvl="0" w:tplc="66D2F894">
      <w:start w:val="1"/>
      <w:numFmt w:val="decimal"/>
      <w:lvlText w:val="%1."/>
      <w:lvlJc w:val="left"/>
      <w:pPr>
        <w:ind w:left="720" w:hanging="360"/>
      </w:pPr>
    </w:lvl>
    <w:lvl w:ilvl="1" w:tplc="DC1E2E82">
      <w:start w:val="1"/>
      <w:numFmt w:val="lowerLetter"/>
      <w:lvlText w:val="%2."/>
      <w:lvlJc w:val="left"/>
      <w:pPr>
        <w:ind w:left="1440" w:hanging="360"/>
      </w:pPr>
    </w:lvl>
    <w:lvl w:ilvl="2" w:tplc="7DCA3D10">
      <w:start w:val="1"/>
      <w:numFmt w:val="lowerRoman"/>
      <w:lvlText w:val="%3."/>
      <w:lvlJc w:val="right"/>
      <w:pPr>
        <w:ind w:left="2160" w:hanging="180"/>
      </w:pPr>
    </w:lvl>
    <w:lvl w:ilvl="3" w:tplc="08B45AD8">
      <w:start w:val="1"/>
      <w:numFmt w:val="decimal"/>
      <w:lvlText w:val="%4."/>
      <w:lvlJc w:val="left"/>
      <w:pPr>
        <w:ind w:left="2880" w:hanging="360"/>
      </w:pPr>
    </w:lvl>
    <w:lvl w:ilvl="4" w:tplc="8A9044D8">
      <w:start w:val="1"/>
      <w:numFmt w:val="lowerLetter"/>
      <w:lvlText w:val="%5."/>
      <w:lvlJc w:val="left"/>
      <w:pPr>
        <w:ind w:left="3600" w:hanging="360"/>
      </w:pPr>
    </w:lvl>
    <w:lvl w:ilvl="5" w:tplc="5E8819C8">
      <w:start w:val="1"/>
      <w:numFmt w:val="lowerRoman"/>
      <w:lvlText w:val="%6."/>
      <w:lvlJc w:val="right"/>
      <w:pPr>
        <w:ind w:left="4320" w:hanging="180"/>
      </w:pPr>
    </w:lvl>
    <w:lvl w:ilvl="6" w:tplc="6B344912">
      <w:start w:val="1"/>
      <w:numFmt w:val="decimal"/>
      <w:lvlText w:val="%7."/>
      <w:lvlJc w:val="left"/>
      <w:pPr>
        <w:ind w:left="5040" w:hanging="360"/>
      </w:pPr>
    </w:lvl>
    <w:lvl w:ilvl="7" w:tplc="C9985182">
      <w:start w:val="1"/>
      <w:numFmt w:val="lowerLetter"/>
      <w:lvlText w:val="%8."/>
      <w:lvlJc w:val="left"/>
      <w:pPr>
        <w:ind w:left="5760" w:hanging="360"/>
      </w:pPr>
    </w:lvl>
    <w:lvl w:ilvl="8" w:tplc="73FC0394">
      <w:start w:val="1"/>
      <w:numFmt w:val="lowerRoman"/>
      <w:lvlText w:val="%9."/>
      <w:lvlJc w:val="right"/>
      <w:pPr>
        <w:ind w:left="6480" w:hanging="180"/>
      </w:pPr>
    </w:lvl>
  </w:abstractNum>
  <w:num w:numId="1" w16cid:durableId="1380129274">
    <w:abstractNumId w:val="1"/>
  </w:num>
  <w:num w:numId="2" w16cid:durableId="18101280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removePersonalInformation/>
  <w:removeDateAndTime/>
  <w:attachedTemplate r:id="rId1"/>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6379"/>
    <w:rsid w:val="00000000"/>
    <w:rsid w:val="00013551"/>
    <w:rsid w:val="00052694"/>
    <w:rsid w:val="000543D0"/>
    <w:rsid w:val="00055379"/>
    <w:rsid w:val="00086FA5"/>
    <w:rsid w:val="000B6DF6"/>
    <w:rsid w:val="000D3A7A"/>
    <w:rsid w:val="000D69B8"/>
    <w:rsid w:val="000D79DA"/>
    <w:rsid w:val="000E4641"/>
    <w:rsid w:val="00106971"/>
    <w:rsid w:val="0011181E"/>
    <w:rsid w:val="00127A3B"/>
    <w:rsid w:val="00144DDA"/>
    <w:rsid w:val="00151F66"/>
    <w:rsid w:val="00176379"/>
    <w:rsid w:val="00177C90"/>
    <w:rsid w:val="00177F8D"/>
    <w:rsid w:val="001854F2"/>
    <w:rsid w:val="00185F4A"/>
    <w:rsid w:val="001D1214"/>
    <w:rsid w:val="001E06B2"/>
    <w:rsid w:val="001E7423"/>
    <w:rsid w:val="001F2E60"/>
    <w:rsid w:val="00226FE1"/>
    <w:rsid w:val="00235F9C"/>
    <w:rsid w:val="00240C21"/>
    <w:rsid w:val="002415D4"/>
    <w:rsid w:val="002462A0"/>
    <w:rsid w:val="002759FE"/>
    <w:rsid w:val="00281CF3"/>
    <w:rsid w:val="00283563"/>
    <w:rsid w:val="002B3480"/>
    <w:rsid w:val="002C5C4A"/>
    <w:rsid w:val="002D2200"/>
    <w:rsid w:val="002D4D44"/>
    <w:rsid w:val="002E77CB"/>
    <w:rsid w:val="002F06DB"/>
    <w:rsid w:val="002F6F99"/>
    <w:rsid w:val="00302D05"/>
    <w:rsid w:val="003404B2"/>
    <w:rsid w:val="00347DFB"/>
    <w:rsid w:val="0035304E"/>
    <w:rsid w:val="00356780"/>
    <w:rsid w:val="00374FF3"/>
    <w:rsid w:val="00381415"/>
    <w:rsid w:val="00381A85"/>
    <w:rsid w:val="0038C02D"/>
    <w:rsid w:val="003B078B"/>
    <w:rsid w:val="003C0A13"/>
    <w:rsid w:val="00402628"/>
    <w:rsid w:val="0040564B"/>
    <w:rsid w:val="00440B7A"/>
    <w:rsid w:val="00447CC5"/>
    <w:rsid w:val="00475FB7"/>
    <w:rsid w:val="0048120C"/>
    <w:rsid w:val="00483BB7"/>
    <w:rsid w:val="0049016E"/>
    <w:rsid w:val="004909D9"/>
    <w:rsid w:val="004A2736"/>
    <w:rsid w:val="004D4B08"/>
    <w:rsid w:val="004D5B61"/>
    <w:rsid w:val="004E41AC"/>
    <w:rsid w:val="004F681F"/>
    <w:rsid w:val="00521481"/>
    <w:rsid w:val="00522E14"/>
    <w:rsid w:val="0052704D"/>
    <w:rsid w:val="0053554C"/>
    <w:rsid w:val="00541976"/>
    <w:rsid w:val="00544D09"/>
    <w:rsid w:val="005642CC"/>
    <w:rsid w:val="00566F24"/>
    <w:rsid w:val="00576D47"/>
    <w:rsid w:val="005B4EC6"/>
    <w:rsid w:val="005B5ABF"/>
    <w:rsid w:val="005B671B"/>
    <w:rsid w:val="005C50EF"/>
    <w:rsid w:val="005E4B13"/>
    <w:rsid w:val="005F3BB3"/>
    <w:rsid w:val="005F518B"/>
    <w:rsid w:val="0060205A"/>
    <w:rsid w:val="0061164D"/>
    <w:rsid w:val="0061565F"/>
    <w:rsid w:val="00623D43"/>
    <w:rsid w:val="00626DAF"/>
    <w:rsid w:val="00653815"/>
    <w:rsid w:val="006557AB"/>
    <w:rsid w:val="00656497"/>
    <w:rsid w:val="006632B1"/>
    <w:rsid w:val="00665110"/>
    <w:rsid w:val="006709F1"/>
    <w:rsid w:val="00673379"/>
    <w:rsid w:val="00683019"/>
    <w:rsid w:val="006906B1"/>
    <w:rsid w:val="00690F36"/>
    <w:rsid w:val="006A29A0"/>
    <w:rsid w:val="006B6E73"/>
    <w:rsid w:val="006C0A50"/>
    <w:rsid w:val="006C5CA9"/>
    <w:rsid w:val="006C60E6"/>
    <w:rsid w:val="006D39C6"/>
    <w:rsid w:val="006E1025"/>
    <w:rsid w:val="006E243C"/>
    <w:rsid w:val="006E2EE7"/>
    <w:rsid w:val="006F56BF"/>
    <w:rsid w:val="006F701A"/>
    <w:rsid w:val="00711ACC"/>
    <w:rsid w:val="007156EA"/>
    <w:rsid w:val="00727F16"/>
    <w:rsid w:val="00732A11"/>
    <w:rsid w:val="00756CB9"/>
    <w:rsid w:val="0076221F"/>
    <w:rsid w:val="00767207"/>
    <w:rsid w:val="0077016F"/>
    <w:rsid w:val="00781C31"/>
    <w:rsid w:val="007A27CD"/>
    <w:rsid w:val="007A5512"/>
    <w:rsid w:val="007B483E"/>
    <w:rsid w:val="007D0747"/>
    <w:rsid w:val="007D33CB"/>
    <w:rsid w:val="00837914"/>
    <w:rsid w:val="00854277"/>
    <w:rsid w:val="008552CB"/>
    <w:rsid w:val="00857510"/>
    <w:rsid w:val="00861C22"/>
    <w:rsid w:val="00874FE7"/>
    <w:rsid w:val="008867C3"/>
    <w:rsid w:val="008A4EE7"/>
    <w:rsid w:val="008E0D34"/>
    <w:rsid w:val="008F2C79"/>
    <w:rsid w:val="008F33BD"/>
    <w:rsid w:val="00906E6F"/>
    <w:rsid w:val="0091073E"/>
    <w:rsid w:val="009205F7"/>
    <w:rsid w:val="00933EE6"/>
    <w:rsid w:val="009413D4"/>
    <w:rsid w:val="009421D2"/>
    <w:rsid w:val="009500BA"/>
    <w:rsid w:val="00952F7D"/>
    <w:rsid w:val="0095366E"/>
    <w:rsid w:val="0095496A"/>
    <w:rsid w:val="00961B1E"/>
    <w:rsid w:val="0097321F"/>
    <w:rsid w:val="0098673E"/>
    <w:rsid w:val="009A12E9"/>
    <w:rsid w:val="009A38BA"/>
    <w:rsid w:val="009A5534"/>
    <w:rsid w:val="009B031B"/>
    <w:rsid w:val="009D0558"/>
    <w:rsid w:val="009D2A2A"/>
    <w:rsid w:val="009E2659"/>
    <w:rsid w:val="00A00834"/>
    <w:rsid w:val="00A01748"/>
    <w:rsid w:val="00A270A4"/>
    <w:rsid w:val="00A2744C"/>
    <w:rsid w:val="00A36A95"/>
    <w:rsid w:val="00A43236"/>
    <w:rsid w:val="00A529B6"/>
    <w:rsid w:val="00A57C3D"/>
    <w:rsid w:val="00A87DB4"/>
    <w:rsid w:val="00A97CF5"/>
    <w:rsid w:val="00AA52AF"/>
    <w:rsid w:val="00AB7AC0"/>
    <w:rsid w:val="00AC7975"/>
    <w:rsid w:val="00B225C6"/>
    <w:rsid w:val="00B24510"/>
    <w:rsid w:val="00B356D2"/>
    <w:rsid w:val="00B435EF"/>
    <w:rsid w:val="00B43E11"/>
    <w:rsid w:val="00B527B0"/>
    <w:rsid w:val="00B635AC"/>
    <w:rsid w:val="00B66244"/>
    <w:rsid w:val="00B703E8"/>
    <w:rsid w:val="00B87FE7"/>
    <w:rsid w:val="00BB117E"/>
    <w:rsid w:val="00BC2A58"/>
    <w:rsid w:val="00BD2A5A"/>
    <w:rsid w:val="00BE0D37"/>
    <w:rsid w:val="00C30A40"/>
    <w:rsid w:val="00C45C05"/>
    <w:rsid w:val="00C57D9A"/>
    <w:rsid w:val="00C64C8C"/>
    <w:rsid w:val="00C72442"/>
    <w:rsid w:val="00C755AB"/>
    <w:rsid w:val="00C839AD"/>
    <w:rsid w:val="00CA4742"/>
    <w:rsid w:val="00CA779D"/>
    <w:rsid w:val="00CB15B5"/>
    <w:rsid w:val="00CB65C2"/>
    <w:rsid w:val="00CC22E0"/>
    <w:rsid w:val="00CDB3C5"/>
    <w:rsid w:val="00CE1976"/>
    <w:rsid w:val="00CE369F"/>
    <w:rsid w:val="00CE4F22"/>
    <w:rsid w:val="00CF5C88"/>
    <w:rsid w:val="00D156FE"/>
    <w:rsid w:val="00D212E1"/>
    <w:rsid w:val="00D251FD"/>
    <w:rsid w:val="00D43125"/>
    <w:rsid w:val="00D46E7A"/>
    <w:rsid w:val="00D57FF6"/>
    <w:rsid w:val="00D63211"/>
    <w:rsid w:val="00D66A3A"/>
    <w:rsid w:val="00D84429"/>
    <w:rsid w:val="00D96AB9"/>
    <w:rsid w:val="00DA1CDF"/>
    <w:rsid w:val="00DB61E1"/>
    <w:rsid w:val="00DD003E"/>
    <w:rsid w:val="00DD11C2"/>
    <w:rsid w:val="00DF198B"/>
    <w:rsid w:val="00E124B2"/>
    <w:rsid w:val="00E14BAD"/>
    <w:rsid w:val="00E14E98"/>
    <w:rsid w:val="00E17898"/>
    <w:rsid w:val="00E45545"/>
    <w:rsid w:val="00E628A0"/>
    <w:rsid w:val="00E67BF0"/>
    <w:rsid w:val="00E720A5"/>
    <w:rsid w:val="00E72922"/>
    <w:rsid w:val="00E74B29"/>
    <w:rsid w:val="00E8051C"/>
    <w:rsid w:val="00E9516C"/>
    <w:rsid w:val="00EA5884"/>
    <w:rsid w:val="00EA748C"/>
    <w:rsid w:val="00EB08AD"/>
    <w:rsid w:val="00EB6274"/>
    <w:rsid w:val="00EE0C36"/>
    <w:rsid w:val="00EF28DA"/>
    <w:rsid w:val="00EF6003"/>
    <w:rsid w:val="00EF684E"/>
    <w:rsid w:val="00EF72BB"/>
    <w:rsid w:val="00F3089F"/>
    <w:rsid w:val="00F33A4A"/>
    <w:rsid w:val="00F4519C"/>
    <w:rsid w:val="00F50791"/>
    <w:rsid w:val="00F50C1F"/>
    <w:rsid w:val="00F70405"/>
    <w:rsid w:val="00F84E31"/>
    <w:rsid w:val="00F857E2"/>
    <w:rsid w:val="00F969DE"/>
    <w:rsid w:val="00FB2F1A"/>
    <w:rsid w:val="00FC09C0"/>
    <w:rsid w:val="00FD4927"/>
    <w:rsid w:val="00FE1C47"/>
    <w:rsid w:val="00FE46E0"/>
    <w:rsid w:val="016FBCA5"/>
    <w:rsid w:val="017D71E5"/>
    <w:rsid w:val="0199E45D"/>
    <w:rsid w:val="01B8C8E2"/>
    <w:rsid w:val="01D071E5"/>
    <w:rsid w:val="01DB5E60"/>
    <w:rsid w:val="02BCE195"/>
    <w:rsid w:val="02BD01A8"/>
    <w:rsid w:val="02FEA39F"/>
    <w:rsid w:val="031860B6"/>
    <w:rsid w:val="0341B1E9"/>
    <w:rsid w:val="03558261"/>
    <w:rsid w:val="0397FCC9"/>
    <w:rsid w:val="03B38114"/>
    <w:rsid w:val="042018B0"/>
    <w:rsid w:val="04608EB7"/>
    <w:rsid w:val="048E1BAA"/>
    <w:rsid w:val="04C0C578"/>
    <w:rsid w:val="04D02AB3"/>
    <w:rsid w:val="04D687BF"/>
    <w:rsid w:val="050812A7"/>
    <w:rsid w:val="05151822"/>
    <w:rsid w:val="052D8CF3"/>
    <w:rsid w:val="059164AB"/>
    <w:rsid w:val="0598AE2D"/>
    <w:rsid w:val="059E4421"/>
    <w:rsid w:val="05B918F2"/>
    <w:rsid w:val="05BBE911"/>
    <w:rsid w:val="0605FA68"/>
    <w:rsid w:val="06AAC9CF"/>
    <w:rsid w:val="07FBAD2A"/>
    <w:rsid w:val="08406DBF"/>
    <w:rsid w:val="085A2DC9"/>
    <w:rsid w:val="086DC9DA"/>
    <w:rsid w:val="08D96620"/>
    <w:rsid w:val="08EF5424"/>
    <w:rsid w:val="093F6D0E"/>
    <w:rsid w:val="098AC1DA"/>
    <w:rsid w:val="09DD483F"/>
    <w:rsid w:val="09E7B12A"/>
    <w:rsid w:val="0A273FF4"/>
    <w:rsid w:val="0A40BAA7"/>
    <w:rsid w:val="0A657A69"/>
    <w:rsid w:val="0ABBFD64"/>
    <w:rsid w:val="0ACB34AD"/>
    <w:rsid w:val="0B21B038"/>
    <w:rsid w:val="0B26923B"/>
    <w:rsid w:val="0B331E2D"/>
    <w:rsid w:val="0B942FC5"/>
    <w:rsid w:val="0BD1458A"/>
    <w:rsid w:val="0CDF0E65"/>
    <w:rsid w:val="0D14DB01"/>
    <w:rsid w:val="0DB3E77F"/>
    <w:rsid w:val="0DDFFB1A"/>
    <w:rsid w:val="0E0FECF9"/>
    <w:rsid w:val="0E1B5432"/>
    <w:rsid w:val="0E4906AD"/>
    <w:rsid w:val="0E5CD237"/>
    <w:rsid w:val="0E7E238D"/>
    <w:rsid w:val="0E99A806"/>
    <w:rsid w:val="0EA5C4A5"/>
    <w:rsid w:val="0EE188BA"/>
    <w:rsid w:val="0EF3572F"/>
    <w:rsid w:val="0EFF71B1"/>
    <w:rsid w:val="0F431D43"/>
    <w:rsid w:val="0F62CB57"/>
    <w:rsid w:val="0F74CB62"/>
    <w:rsid w:val="0F7C7375"/>
    <w:rsid w:val="0F8BF7FB"/>
    <w:rsid w:val="0F8C2204"/>
    <w:rsid w:val="0F92F25E"/>
    <w:rsid w:val="0FA014B8"/>
    <w:rsid w:val="0FA09FD2"/>
    <w:rsid w:val="0FE0DB01"/>
    <w:rsid w:val="1040293D"/>
    <w:rsid w:val="104EA0C4"/>
    <w:rsid w:val="1067A0E8"/>
    <w:rsid w:val="1078DBBF"/>
    <w:rsid w:val="1088E85E"/>
    <w:rsid w:val="10A84FED"/>
    <w:rsid w:val="10F15FB4"/>
    <w:rsid w:val="10F7D0EF"/>
    <w:rsid w:val="1176F9CA"/>
    <w:rsid w:val="11CE27A8"/>
    <w:rsid w:val="122A5DAE"/>
    <w:rsid w:val="12B6DB34"/>
    <w:rsid w:val="13105968"/>
    <w:rsid w:val="131B5F2E"/>
    <w:rsid w:val="13864186"/>
    <w:rsid w:val="13C62E0F"/>
    <w:rsid w:val="141AEF1C"/>
    <w:rsid w:val="14321412"/>
    <w:rsid w:val="14A8B897"/>
    <w:rsid w:val="14D060E5"/>
    <w:rsid w:val="1506C489"/>
    <w:rsid w:val="1508E98A"/>
    <w:rsid w:val="1508F4DA"/>
    <w:rsid w:val="1598F2D3"/>
    <w:rsid w:val="15B5C35E"/>
    <w:rsid w:val="15B6BF7D"/>
    <w:rsid w:val="16A4B9EB"/>
    <w:rsid w:val="16CE7164"/>
    <w:rsid w:val="16FE6914"/>
    <w:rsid w:val="17A304A5"/>
    <w:rsid w:val="17B4B08C"/>
    <w:rsid w:val="184B8323"/>
    <w:rsid w:val="18948EDC"/>
    <w:rsid w:val="189D7002"/>
    <w:rsid w:val="18A87EC5"/>
    <w:rsid w:val="18D418E5"/>
    <w:rsid w:val="193C687B"/>
    <w:rsid w:val="197CF717"/>
    <w:rsid w:val="1982DB44"/>
    <w:rsid w:val="1992A80D"/>
    <w:rsid w:val="19DB54CE"/>
    <w:rsid w:val="1A08C27B"/>
    <w:rsid w:val="1A102CE4"/>
    <w:rsid w:val="1A27AB8B"/>
    <w:rsid w:val="1A466293"/>
    <w:rsid w:val="1A6D1FBC"/>
    <w:rsid w:val="1AD2734F"/>
    <w:rsid w:val="1ADD3B38"/>
    <w:rsid w:val="1AFB85B9"/>
    <w:rsid w:val="1B26992B"/>
    <w:rsid w:val="1B2C4BD9"/>
    <w:rsid w:val="1C0D83D3"/>
    <w:rsid w:val="1C22C1C1"/>
    <w:rsid w:val="1C26A90C"/>
    <w:rsid w:val="1C58CFF2"/>
    <w:rsid w:val="1C6CF334"/>
    <w:rsid w:val="1CBDAFA4"/>
    <w:rsid w:val="1D0583E8"/>
    <w:rsid w:val="1D43F3FB"/>
    <w:rsid w:val="1D4E1176"/>
    <w:rsid w:val="1D590E38"/>
    <w:rsid w:val="1DA8A905"/>
    <w:rsid w:val="1DB0E2EC"/>
    <w:rsid w:val="1DB9601D"/>
    <w:rsid w:val="1E06F549"/>
    <w:rsid w:val="1E07BE62"/>
    <w:rsid w:val="1E0AC9B3"/>
    <w:rsid w:val="1E35ED78"/>
    <w:rsid w:val="1EE51C48"/>
    <w:rsid w:val="1F46D0F5"/>
    <w:rsid w:val="1F958D76"/>
    <w:rsid w:val="1FC7579D"/>
    <w:rsid w:val="1FD5A445"/>
    <w:rsid w:val="20114CE0"/>
    <w:rsid w:val="206CFA3A"/>
    <w:rsid w:val="207B94BD"/>
    <w:rsid w:val="208C4310"/>
    <w:rsid w:val="20A484C1"/>
    <w:rsid w:val="20CCB75E"/>
    <w:rsid w:val="20E5DFBB"/>
    <w:rsid w:val="21721BBE"/>
    <w:rsid w:val="21D0F255"/>
    <w:rsid w:val="225FB5D3"/>
    <w:rsid w:val="22B1EB17"/>
    <w:rsid w:val="233C09AF"/>
    <w:rsid w:val="2367A15C"/>
    <w:rsid w:val="23A554A7"/>
    <w:rsid w:val="23AC58A8"/>
    <w:rsid w:val="23E69FD7"/>
    <w:rsid w:val="23E758B2"/>
    <w:rsid w:val="243EAF6B"/>
    <w:rsid w:val="24CD7B71"/>
    <w:rsid w:val="24F3D225"/>
    <w:rsid w:val="253C4509"/>
    <w:rsid w:val="256EDB8E"/>
    <w:rsid w:val="257AEFD4"/>
    <w:rsid w:val="257DB81A"/>
    <w:rsid w:val="259D1CED"/>
    <w:rsid w:val="25A02881"/>
    <w:rsid w:val="25A7B4EB"/>
    <w:rsid w:val="25AE566C"/>
    <w:rsid w:val="25C0EE8B"/>
    <w:rsid w:val="265FBEAD"/>
    <w:rsid w:val="26694BD2"/>
    <w:rsid w:val="26F4F3BC"/>
    <w:rsid w:val="273BF8E2"/>
    <w:rsid w:val="27919CD5"/>
    <w:rsid w:val="2862C93E"/>
    <w:rsid w:val="2890C41D"/>
    <w:rsid w:val="28AD84B5"/>
    <w:rsid w:val="293368F9"/>
    <w:rsid w:val="29678DD5"/>
    <w:rsid w:val="29841A29"/>
    <w:rsid w:val="298E9548"/>
    <w:rsid w:val="29DF1E9F"/>
    <w:rsid w:val="29E89825"/>
    <w:rsid w:val="2A87EC28"/>
    <w:rsid w:val="2A8DFA96"/>
    <w:rsid w:val="2AB91BD6"/>
    <w:rsid w:val="2ADCF216"/>
    <w:rsid w:val="2B28769B"/>
    <w:rsid w:val="2BA1FA92"/>
    <w:rsid w:val="2BB6C06F"/>
    <w:rsid w:val="2C3DC229"/>
    <w:rsid w:val="2CF5D256"/>
    <w:rsid w:val="2D3EE5BB"/>
    <w:rsid w:val="2DC35A05"/>
    <w:rsid w:val="2DD84F39"/>
    <w:rsid w:val="2DD9EEFD"/>
    <w:rsid w:val="2EB4E751"/>
    <w:rsid w:val="2F02D271"/>
    <w:rsid w:val="2F24193B"/>
    <w:rsid w:val="2F5D4D59"/>
    <w:rsid w:val="2FA9FBE0"/>
    <w:rsid w:val="30252689"/>
    <w:rsid w:val="303ACDBA"/>
    <w:rsid w:val="304D6404"/>
    <w:rsid w:val="310694FE"/>
    <w:rsid w:val="3154D954"/>
    <w:rsid w:val="3182F928"/>
    <w:rsid w:val="3187AB6F"/>
    <w:rsid w:val="319609BA"/>
    <w:rsid w:val="3220266B"/>
    <w:rsid w:val="323E23C5"/>
    <w:rsid w:val="324624C1"/>
    <w:rsid w:val="329C8307"/>
    <w:rsid w:val="32AAD9C3"/>
    <w:rsid w:val="32D44FDD"/>
    <w:rsid w:val="32DFB0EC"/>
    <w:rsid w:val="3308237E"/>
    <w:rsid w:val="331A3722"/>
    <w:rsid w:val="331AE8DA"/>
    <w:rsid w:val="33338880"/>
    <w:rsid w:val="3342F901"/>
    <w:rsid w:val="337AE784"/>
    <w:rsid w:val="33A252C9"/>
    <w:rsid w:val="33A3B678"/>
    <w:rsid w:val="33C8CCC5"/>
    <w:rsid w:val="33DE922F"/>
    <w:rsid w:val="33F4FBB4"/>
    <w:rsid w:val="33F99C0E"/>
    <w:rsid w:val="3423B237"/>
    <w:rsid w:val="34A78552"/>
    <w:rsid w:val="34C2B6C4"/>
    <w:rsid w:val="34DFC615"/>
    <w:rsid w:val="34FEDA8E"/>
    <w:rsid w:val="3507F544"/>
    <w:rsid w:val="351256C9"/>
    <w:rsid w:val="353F86D9"/>
    <w:rsid w:val="3573C481"/>
    <w:rsid w:val="35D4E7F8"/>
    <w:rsid w:val="362F4EC9"/>
    <w:rsid w:val="3651AA86"/>
    <w:rsid w:val="367F2232"/>
    <w:rsid w:val="36A01894"/>
    <w:rsid w:val="36B9343E"/>
    <w:rsid w:val="370F94E2"/>
    <w:rsid w:val="3745F59D"/>
    <w:rsid w:val="375E600A"/>
    <w:rsid w:val="38164181"/>
    <w:rsid w:val="381E9513"/>
    <w:rsid w:val="38AB18BE"/>
    <w:rsid w:val="38AB6543"/>
    <w:rsid w:val="38EE283E"/>
    <w:rsid w:val="38F5DA93"/>
    <w:rsid w:val="393090BC"/>
    <w:rsid w:val="3A3BEF3F"/>
    <w:rsid w:val="3B042A81"/>
    <w:rsid w:val="3B4BF9B3"/>
    <w:rsid w:val="3B575D52"/>
    <w:rsid w:val="3B6CF1EF"/>
    <w:rsid w:val="3B7A41FC"/>
    <w:rsid w:val="3B9B2551"/>
    <w:rsid w:val="3BE74EE7"/>
    <w:rsid w:val="3BF4ED41"/>
    <w:rsid w:val="3C2D4542"/>
    <w:rsid w:val="3C68317E"/>
    <w:rsid w:val="3C70C417"/>
    <w:rsid w:val="3CB9233F"/>
    <w:rsid w:val="3D31F732"/>
    <w:rsid w:val="3D7656FE"/>
    <w:rsid w:val="3DC2B9A3"/>
    <w:rsid w:val="3DF32809"/>
    <w:rsid w:val="3E3BCB43"/>
    <w:rsid w:val="3E78303F"/>
    <w:rsid w:val="3E7EF958"/>
    <w:rsid w:val="3EAEE5ED"/>
    <w:rsid w:val="3F37BA15"/>
    <w:rsid w:val="3FBC767F"/>
    <w:rsid w:val="40ABBEF7"/>
    <w:rsid w:val="40D1A9EE"/>
    <w:rsid w:val="40EC5D4F"/>
    <w:rsid w:val="4163BAF6"/>
    <w:rsid w:val="41892438"/>
    <w:rsid w:val="41A388D0"/>
    <w:rsid w:val="41B41B0A"/>
    <w:rsid w:val="41C00E2D"/>
    <w:rsid w:val="41CF92D6"/>
    <w:rsid w:val="4204E184"/>
    <w:rsid w:val="421981D8"/>
    <w:rsid w:val="4243EAC0"/>
    <w:rsid w:val="42524789"/>
    <w:rsid w:val="42AE5721"/>
    <w:rsid w:val="42DDC272"/>
    <w:rsid w:val="4312A3F1"/>
    <w:rsid w:val="432FF951"/>
    <w:rsid w:val="4339421E"/>
    <w:rsid w:val="4353BB7A"/>
    <w:rsid w:val="43ED0A86"/>
    <w:rsid w:val="43F21A71"/>
    <w:rsid w:val="448ACAB8"/>
    <w:rsid w:val="449D057A"/>
    <w:rsid w:val="458DEAD2"/>
    <w:rsid w:val="45975D09"/>
    <w:rsid w:val="45ADDA9C"/>
    <w:rsid w:val="460E2EF0"/>
    <w:rsid w:val="46600585"/>
    <w:rsid w:val="4692FF75"/>
    <w:rsid w:val="46FB18D8"/>
    <w:rsid w:val="4761C838"/>
    <w:rsid w:val="476980AB"/>
    <w:rsid w:val="476B5823"/>
    <w:rsid w:val="4773619A"/>
    <w:rsid w:val="47889C7A"/>
    <w:rsid w:val="478DA084"/>
    <w:rsid w:val="47EA9B0F"/>
    <w:rsid w:val="47FBD5E6"/>
    <w:rsid w:val="4847F0DB"/>
    <w:rsid w:val="48C34A9E"/>
    <w:rsid w:val="48F4ACB2"/>
    <w:rsid w:val="49003D01"/>
    <w:rsid w:val="496C0A4C"/>
    <w:rsid w:val="499C6195"/>
    <w:rsid w:val="49B72378"/>
    <w:rsid w:val="49C65A55"/>
    <w:rsid w:val="4A2B419F"/>
    <w:rsid w:val="4B2311E8"/>
    <w:rsid w:val="4B3376A8"/>
    <w:rsid w:val="4B41D4F3"/>
    <w:rsid w:val="4B52F3D9"/>
    <w:rsid w:val="4B8EA5AF"/>
    <w:rsid w:val="4BDAED67"/>
    <w:rsid w:val="4BDEF40E"/>
    <w:rsid w:val="4BE32016"/>
    <w:rsid w:val="4C4BA689"/>
    <w:rsid w:val="4C4CA8C7"/>
    <w:rsid w:val="4CA8175F"/>
    <w:rsid w:val="4CCBD6DF"/>
    <w:rsid w:val="4CCF4709"/>
    <w:rsid w:val="4CEEC43A"/>
    <w:rsid w:val="4D513ABD"/>
    <w:rsid w:val="4D614898"/>
    <w:rsid w:val="4D73312A"/>
    <w:rsid w:val="4D80B65C"/>
    <w:rsid w:val="4D8D0605"/>
    <w:rsid w:val="4DC64723"/>
    <w:rsid w:val="4DD444D3"/>
    <w:rsid w:val="4DECD027"/>
    <w:rsid w:val="4E59DC93"/>
    <w:rsid w:val="4E7A91E7"/>
    <w:rsid w:val="4E7B241A"/>
    <w:rsid w:val="4EF8CF4F"/>
    <w:rsid w:val="4F538C64"/>
    <w:rsid w:val="4FB923B3"/>
    <w:rsid w:val="4FBE0A8A"/>
    <w:rsid w:val="4FCC0513"/>
    <w:rsid w:val="5004B7D6"/>
    <w:rsid w:val="501AF546"/>
    <w:rsid w:val="50340392"/>
    <w:rsid w:val="50696CE0"/>
    <w:rsid w:val="5073C2C6"/>
    <w:rsid w:val="5077BCD6"/>
    <w:rsid w:val="5121C573"/>
    <w:rsid w:val="517B8882"/>
    <w:rsid w:val="51917D55"/>
    <w:rsid w:val="51C2E0FC"/>
    <w:rsid w:val="51DAB2B5"/>
    <w:rsid w:val="52004FBC"/>
    <w:rsid w:val="52242CE1"/>
    <w:rsid w:val="528D7C85"/>
    <w:rsid w:val="52AEB0B7"/>
    <w:rsid w:val="52B4B8B1"/>
    <w:rsid w:val="532D7078"/>
    <w:rsid w:val="5340F0C2"/>
    <w:rsid w:val="534305E9"/>
    <w:rsid w:val="535D5930"/>
    <w:rsid w:val="538F32D3"/>
    <w:rsid w:val="53EA05F3"/>
    <w:rsid w:val="542A5DFA"/>
    <w:rsid w:val="5430B2CE"/>
    <w:rsid w:val="551FA33B"/>
    <w:rsid w:val="55712B85"/>
    <w:rsid w:val="557C454C"/>
    <w:rsid w:val="558D537C"/>
    <w:rsid w:val="55B9102C"/>
    <w:rsid w:val="55C597AC"/>
    <w:rsid w:val="567A6EF5"/>
    <w:rsid w:val="56F40DA1"/>
    <w:rsid w:val="576A06A9"/>
    <w:rsid w:val="5800BED9"/>
    <w:rsid w:val="5816770C"/>
    <w:rsid w:val="58BE5E5D"/>
    <w:rsid w:val="58E1B150"/>
    <w:rsid w:val="58FE1DD5"/>
    <w:rsid w:val="590DDBBC"/>
    <w:rsid w:val="591E6559"/>
    <w:rsid w:val="596FB06D"/>
    <w:rsid w:val="59A0CFF6"/>
    <w:rsid w:val="59AEA404"/>
    <w:rsid w:val="59C1D1C4"/>
    <w:rsid w:val="5A6419D9"/>
    <w:rsid w:val="5A8C814F"/>
    <w:rsid w:val="5A9A8198"/>
    <w:rsid w:val="5AB199B4"/>
    <w:rsid w:val="5AB26A5F"/>
    <w:rsid w:val="5B32DA4A"/>
    <w:rsid w:val="5B9DC447"/>
    <w:rsid w:val="5BD25E73"/>
    <w:rsid w:val="5BF96DEA"/>
    <w:rsid w:val="5BFB5B9C"/>
    <w:rsid w:val="5C5F032A"/>
    <w:rsid w:val="5D01305A"/>
    <w:rsid w:val="5D5C256A"/>
    <w:rsid w:val="5E233C4F"/>
    <w:rsid w:val="5E25ED5B"/>
    <w:rsid w:val="5E288502"/>
    <w:rsid w:val="5EB93B92"/>
    <w:rsid w:val="5F578557"/>
    <w:rsid w:val="5FA92CDD"/>
    <w:rsid w:val="60329F82"/>
    <w:rsid w:val="6086D2AA"/>
    <w:rsid w:val="60D9E949"/>
    <w:rsid w:val="60DDFC6D"/>
    <w:rsid w:val="611B4AF3"/>
    <w:rsid w:val="61521C00"/>
    <w:rsid w:val="61B0215E"/>
    <w:rsid w:val="61E6A12C"/>
    <w:rsid w:val="625F290A"/>
    <w:rsid w:val="62A13A94"/>
    <w:rsid w:val="62AC9EE9"/>
    <w:rsid w:val="63344388"/>
    <w:rsid w:val="6382EC0D"/>
    <w:rsid w:val="63A72040"/>
    <w:rsid w:val="63B3AFC1"/>
    <w:rsid w:val="641E0C16"/>
    <w:rsid w:val="64229D4B"/>
    <w:rsid w:val="6435D534"/>
    <w:rsid w:val="645BF4C1"/>
    <w:rsid w:val="647E3999"/>
    <w:rsid w:val="64AAF45F"/>
    <w:rsid w:val="64D64604"/>
    <w:rsid w:val="64EDA02C"/>
    <w:rsid w:val="6533AE08"/>
    <w:rsid w:val="6567FAD1"/>
    <w:rsid w:val="65C04720"/>
    <w:rsid w:val="65E43FAB"/>
    <w:rsid w:val="65EB67FB"/>
    <w:rsid w:val="6624D720"/>
    <w:rsid w:val="66364C2E"/>
    <w:rsid w:val="666D97B2"/>
    <w:rsid w:val="66CFB79C"/>
    <w:rsid w:val="66D079BF"/>
    <w:rsid w:val="66D88D5E"/>
    <w:rsid w:val="66E8DFF9"/>
    <w:rsid w:val="67268FA8"/>
    <w:rsid w:val="6733177F"/>
    <w:rsid w:val="6766E7AF"/>
    <w:rsid w:val="677545FA"/>
    <w:rsid w:val="67BAD97B"/>
    <w:rsid w:val="681FEB01"/>
    <w:rsid w:val="686BE579"/>
    <w:rsid w:val="68723A4D"/>
    <w:rsid w:val="692FE820"/>
    <w:rsid w:val="6975D482"/>
    <w:rsid w:val="69A1782D"/>
    <w:rsid w:val="69C2BFB4"/>
    <w:rsid w:val="69E19362"/>
    <w:rsid w:val="6AE70820"/>
    <w:rsid w:val="6B033287"/>
    <w:rsid w:val="6B570E05"/>
    <w:rsid w:val="6B8A5DDE"/>
    <w:rsid w:val="6CF305DA"/>
    <w:rsid w:val="6CF8D224"/>
    <w:rsid w:val="6D95F773"/>
    <w:rsid w:val="6DBAD0E1"/>
    <w:rsid w:val="6DDAA68F"/>
    <w:rsid w:val="6E1336C5"/>
    <w:rsid w:val="6E70E921"/>
    <w:rsid w:val="6EAB33E0"/>
    <w:rsid w:val="6EDE96F5"/>
    <w:rsid w:val="6F0892A4"/>
    <w:rsid w:val="6F53182F"/>
    <w:rsid w:val="6F64FF79"/>
    <w:rsid w:val="6F8AC475"/>
    <w:rsid w:val="6FBC36CD"/>
    <w:rsid w:val="6FEF226D"/>
    <w:rsid w:val="6FFC3FEC"/>
    <w:rsid w:val="70453ED4"/>
    <w:rsid w:val="70470441"/>
    <w:rsid w:val="706A3243"/>
    <w:rsid w:val="70A0EA6C"/>
    <w:rsid w:val="70AFAC6D"/>
    <w:rsid w:val="70B1D77C"/>
    <w:rsid w:val="70F2457C"/>
    <w:rsid w:val="710819E6"/>
    <w:rsid w:val="712DED13"/>
    <w:rsid w:val="713E06B9"/>
    <w:rsid w:val="71DE1307"/>
    <w:rsid w:val="72291390"/>
    <w:rsid w:val="72B6E57A"/>
    <w:rsid w:val="72F11EDF"/>
    <w:rsid w:val="73054831"/>
    <w:rsid w:val="73332EA9"/>
    <w:rsid w:val="73E9783E"/>
    <w:rsid w:val="743121E8"/>
    <w:rsid w:val="74342FE0"/>
    <w:rsid w:val="7448DAAF"/>
    <w:rsid w:val="7456609B"/>
    <w:rsid w:val="7459A824"/>
    <w:rsid w:val="7491F1C0"/>
    <w:rsid w:val="74ACF31F"/>
    <w:rsid w:val="74E83244"/>
    <w:rsid w:val="752DD45E"/>
    <w:rsid w:val="752EA60F"/>
    <w:rsid w:val="75B7001D"/>
    <w:rsid w:val="7642E616"/>
    <w:rsid w:val="765350A5"/>
    <w:rsid w:val="76D4FE0B"/>
    <w:rsid w:val="76EC0BA6"/>
    <w:rsid w:val="76FB503B"/>
    <w:rsid w:val="7719FA0D"/>
    <w:rsid w:val="772BA200"/>
    <w:rsid w:val="77A19B08"/>
    <w:rsid w:val="77D0CDC8"/>
    <w:rsid w:val="78429A5A"/>
    <w:rsid w:val="789AC33E"/>
    <w:rsid w:val="78ED0E11"/>
    <w:rsid w:val="790BCC76"/>
    <w:rsid w:val="791D5936"/>
    <w:rsid w:val="7945D919"/>
    <w:rsid w:val="79505655"/>
    <w:rsid w:val="79505DC3"/>
    <w:rsid w:val="798EC0FE"/>
    <w:rsid w:val="798F3EB7"/>
    <w:rsid w:val="7A0D67D8"/>
    <w:rsid w:val="7A13C2D3"/>
    <w:rsid w:val="7A1AFD18"/>
    <w:rsid w:val="7A2AC405"/>
    <w:rsid w:val="7A313A21"/>
    <w:rsid w:val="7ABAD86C"/>
    <w:rsid w:val="7B27395E"/>
    <w:rsid w:val="7BCD4D11"/>
    <w:rsid w:val="7C1F6C3C"/>
    <w:rsid w:val="7CD95B8E"/>
    <w:rsid w:val="7D1536A0"/>
    <w:rsid w:val="7D9A721E"/>
    <w:rsid w:val="7DC60671"/>
    <w:rsid w:val="7DF0CA59"/>
    <w:rsid w:val="7E0A450C"/>
    <w:rsid w:val="7E2646EB"/>
    <w:rsid w:val="7E398590"/>
    <w:rsid w:val="7E6233AE"/>
    <w:rsid w:val="7EAD3DD5"/>
    <w:rsid w:val="7EB5ACBC"/>
    <w:rsid w:val="7EEE6E3B"/>
    <w:rsid w:val="7F31A68F"/>
    <w:rsid w:val="7F370A24"/>
    <w:rsid w:val="7F44BA06"/>
    <w:rsid w:val="7F604A98"/>
    <w:rsid w:val="7F6DE6AA"/>
    <w:rsid w:val="7F8540D2"/>
    <w:rsid w:val="7F9684CD"/>
    <w:rsid w:val="7F9D6832"/>
    <w:rsid w:val="7FA6FB21"/>
    <w:rsid w:val="7FCCC777"/>
    <w:rsid w:val="7FD23A31"/>
    <w:rsid w:val="7FD506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98748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eastAsia="SimSun" w:ascii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qFormat="1"/>
    <w:lsdException w:name="heading 7" w:uiPriority="9" w:semiHidden="1" w:qFormat="1"/>
    <w:lsdException w:name="heading 8" w:uiPriority="9" w:semiHidden="1" w:qFormat="1"/>
    <w:lsdException w:name="heading 9" w:uiPriority="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semiHidden="1"/>
    <w:lsdException w:name="toc 2" w:uiPriority="39" w:semiHidden="1"/>
    <w:lsdException w:name="toc 3" w:uiPriority="39" w:semiHidden="1"/>
    <w:lsdException w:name="toc 4" w:uiPriority="39" w:semiHidden="1"/>
    <w:lsdException w:name="toc 5" w:uiPriority="39" w:semiHidden="1"/>
    <w:lsdException w:name="toc 6" w:uiPriority="39" w:semiHidden="1"/>
    <w:lsdException w:name="toc 7" w:uiPriority="39" w:semiHidden="1"/>
    <w:lsdException w:name="toc 8" w:uiPriority="39" w:semiHidden="1"/>
    <w:lsdException w:name="toc 9" w:uiPriority="39" w:semiHidden="1"/>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uiPriority="35"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semiHidden="1" w:qFormat="1"/>
    <w:lsdException w:name="Closing" w:semiHidden="1"/>
    <w:lsdException w:name="Signature" w:semiHidden="1"/>
    <w:lsdException w:name="Default Paragraph Font" w:uiPriority="1" w:semiHidden="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semiHidden="1" w:qFormat="1"/>
    <w:lsdException w:name="Emphasis" w:uiPriority="20" w:semiHidden="1"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qFormat="1"/>
    <w:lsdException w:name="Quote" w:uiPriority="29" w:qFormat="1"/>
    <w:lsdException w:name="Intense Quote" w:uiPriority="30"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qFormat="1"/>
    <w:lsdException w:name="Intense Emphasis" w:uiPriority="21" w:semiHidden="1" w:qFormat="1"/>
    <w:lsdException w:name="Subtle Reference" w:uiPriority="31" w:semiHidden="1" w:qFormat="1"/>
    <w:lsdException w:name="Intense Reference" w:uiPriority="32" w:semiHidden="1" w:qFormat="1"/>
    <w:lsdException w:name="Book Title" w:uiPriority="33" w:semiHidden="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GraphicAnchor" w:customStyle="1">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1">
    <w:name w:val="Heading 1 Char"/>
    <w:basedOn w:val="DefaultParagraphFont"/>
    <w:link w:val="Heading1"/>
    <w:rsid w:val="00874FE7"/>
    <w:rPr>
      <w:rFonts w:asciiTheme="majorHAnsi" w:hAnsiTheme="majorHAnsi"/>
      <w:b/>
      <w:color w:val="476166" w:themeColor="accent1"/>
      <w:sz w:val="52"/>
      <w:szCs w:val="52"/>
    </w:rPr>
  </w:style>
  <w:style w:type="character" w:styleId="Heading2Char" w:customStyle="1">
    <w:name w:val="Heading 2 Char"/>
    <w:basedOn w:val="DefaultParagraphFont"/>
    <w:link w:val="Heading2"/>
    <w:uiPriority w:val="1"/>
    <w:rsid w:val="00874FE7"/>
    <w:rPr>
      <w:b/>
      <w:sz w:val="48"/>
      <w:szCs w:val="48"/>
    </w:rPr>
  </w:style>
  <w:style w:type="character" w:styleId="Heading3Char" w:customStyle="1">
    <w:name w:val="Heading 3 Char"/>
    <w:basedOn w:val="DefaultParagraphFont"/>
    <w:link w:val="Heading3"/>
    <w:uiPriority w:val="2"/>
    <w:rsid w:val="00874FE7"/>
    <w:rPr>
      <w:sz w:val="36"/>
      <w:szCs w:val="36"/>
    </w:rPr>
  </w:style>
  <w:style w:type="character" w:styleId="Heading4Char" w:customStyle="1">
    <w:name w:val="Heading 4 Char"/>
    <w:basedOn w:val="DefaultParagraphFont"/>
    <w:link w:val="Heading4"/>
    <w:uiPriority w:val="3"/>
    <w:rsid w:val="00874FE7"/>
    <w:rPr>
      <w:rFonts w:asciiTheme="majorHAnsi" w:hAnsiTheme="majorHAnsi"/>
      <w:b/>
      <w:color w:val="476166" w:themeColor="accent1"/>
      <w:sz w:val="28"/>
      <w:szCs w:val="28"/>
    </w:rPr>
  </w:style>
  <w:style w:type="paragraph" w:styleId="Text" w:customStyle="1">
    <w:name w:val="Text"/>
    <w:basedOn w:val="Normal"/>
    <w:uiPriority w:val="5"/>
    <w:qFormat/>
    <w:rsid w:val="00874FE7"/>
    <w:rPr>
      <w:sz w:val="28"/>
      <w:szCs w:val="28"/>
    </w:rPr>
  </w:style>
  <w:style w:type="paragraph" w:styleId="Header">
    <w:name w:val="header"/>
    <w:basedOn w:val="Footer"/>
    <w:link w:val="HeaderChar"/>
    <w:uiPriority w:val="99"/>
    <w:rsid w:val="00E74B29"/>
    <w:rPr>
      <w:rFonts w:ascii="Georgia" w:hAnsi="Georgia"/>
    </w:rPr>
  </w:style>
  <w:style w:type="character" w:styleId="HeaderChar" w:customStyle="1">
    <w:name w:val="Header Char"/>
    <w:basedOn w:val="DefaultParagraphFont"/>
    <w:link w:val="Header"/>
    <w:uiPriority w:val="99"/>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styleId="FooterChar" w:customStyle="1">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styleId="Heading5Char" w:customStyle="1">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styleId="QuoteChar" w:customStyle="1">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qFormat/>
    <w:pPr>
      <w:ind w:left="720"/>
      <w:contextualSpacing/>
    </w:pPr>
  </w:style>
  <w:style w:type="paragraph" w:styleId="NoSpacing">
    <w:name w:val="No Spacing"/>
    <w:uiPriority w:val="1"/>
    <w:qFormat/>
    <w:rsid w:val="00FE46E0"/>
    <w:rPr>
      <w:rFonts w:eastAsiaTheme="minorHAnsi"/>
      <w:sz w:val="22"/>
      <w:szCs w:val="22"/>
    </w:rPr>
  </w:style>
  <w:style w:type="character" w:styleId="normaltextrun" w:customStyle="1">
    <w:name w:val="normaltextrun"/>
    <w:basedOn w:val="DefaultParagraphFont"/>
    <w:rsid w:val="00576D47"/>
  </w:style>
  <w:style w:type="character" w:styleId="eop" w:customStyle="1">
    <w:name w:val="eop"/>
    <w:basedOn w:val="DefaultParagraphFont"/>
    <w:rsid w:val="00576D47"/>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701272">
      <w:bodyDiv w:val="1"/>
      <w:marLeft w:val="0"/>
      <w:marRight w:val="0"/>
      <w:marTop w:val="0"/>
      <w:marBottom w:val="0"/>
      <w:divBdr>
        <w:top w:val="none" w:sz="0" w:space="0" w:color="auto"/>
        <w:left w:val="none" w:sz="0" w:space="0" w:color="auto"/>
        <w:bottom w:val="none" w:sz="0" w:space="0" w:color="auto"/>
        <w:right w:val="none" w:sz="0" w:space="0" w:color="auto"/>
      </w:divBdr>
      <w:divsChild>
        <w:div w:id="3936253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2.xml" Id="rId50"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theme" Target="theme/theme1.xml" Id="rId53" /><Relationship Type="http://schemas.openxmlformats.org/officeDocument/2006/relationships/styles" Target="styles.xml" Id="rId5" /><Relationship Type="http://schemas.openxmlformats.org/officeDocument/2006/relationships/glossaryDocument" Target="glossary/document.xml" Id="rId52"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footnotes" Target="footnotes.xml" Id="rId8" /><Relationship Type="http://schemas.openxmlformats.org/officeDocument/2006/relationships/fontTable" Target="fontTable.xml" Id="rId51" /><Relationship Type="http://schemas.openxmlformats.org/officeDocument/2006/relationships/customXml" Target="../customXml/item3.xml" Id="rId3"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oter" Target="footer1.xml" Id="rId49" /><Relationship Type="http://schemas.microsoft.com/office/2020/10/relationships/intelligence" Target="intelligence2.xml" Id="Rfd5e718988334f36" /><Relationship Type="http://schemas.openxmlformats.org/officeDocument/2006/relationships/hyperlink" Target="https://192.168.20.10" TargetMode="External" Id="R0fbdd81f2db24bc6" /><Relationship Type="http://schemas.openxmlformats.org/officeDocument/2006/relationships/image" Target="/media/image2a.png" Id="R6d13699ff5ff4a2e" /><Relationship Type="http://schemas.openxmlformats.org/officeDocument/2006/relationships/image" Target="/media/image2b.png" Id="R3896f3b8fa1945fb" /><Relationship Type="http://schemas.openxmlformats.org/officeDocument/2006/relationships/image" Target="/media/image2c.png" Id="Re72a9aaa69844435" /><Relationship Type="http://schemas.openxmlformats.org/officeDocument/2006/relationships/image" Target="/media/image2d.png" Id="R48eac75e67794cb6" /><Relationship Type="http://schemas.openxmlformats.org/officeDocument/2006/relationships/image" Target="/media/image2e.png" Id="R8d5bf254b8af4f5e" /><Relationship Type="http://schemas.openxmlformats.org/officeDocument/2006/relationships/image" Target="/media/image2f.png" Id="Rf35c9d7ea91b4c6f" /><Relationship Type="http://schemas.openxmlformats.org/officeDocument/2006/relationships/image" Target="/media/image30.png" Id="R806fd778d15c469a" /><Relationship Type="http://schemas.openxmlformats.org/officeDocument/2006/relationships/image" Target="/media/image31.png" Id="Rca439bffb56f4063" /><Relationship Type="http://schemas.openxmlformats.org/officeDocument/2006/relationships/image" Target="/media/image32.png" Id="Re0149d9b5a5243e8" /><Relationship Type="http://schemas.openxmlformats.org/officeDocument/2006/relationships/image" Target="/media/image33.png" Id="R332895a256704305" /><Relationship Type="http://schemas.openxmlformats.org/officeDocument/2006/relationships/image" Target="/media/image34.png" Id="R50eee054a1484e3f" /><Relationship Type="http://schemas.openxmlformats.org/officeDocument/2006/relationships/image" Target="/media/image35.png" Id="Rfe900d900c464ab4" /><Relationship Type="http://schemas.openxmlformats.org/officeDocument/2006/relationships/image" Target="/media/image36.png" Id="Re39b69fedeb14501" /><Relationship Type="http://schemas.openxmlformats.org/officeDocument/2006/relationships/image" Target="/media/image37.png" Id="Rfab34f019c194e86" /><Relationship Type="http://schemas.openxmlformats.org/officeDocument/2006/relationships/image" Target="/media/image38.png" Id="R40dd361696c54085" /><Relationship Type="http://schemas.openxmlformats.org/officeDocument/2006/relationships/image" Target="/media/image39.png" Id="Ra52ff36554644d92" /><Relationship Type="http://schemas.openxmlformats.org/officeDocument/2006/relationships/image" Target="/media/image3a.png" Id="R810999513d7f47a1" /><Relationship Type="http://schemas.openxmlformats.org/officeDocument/2006/relationships/image" Target="/media/image3b.png" Id="R6d0b2463ccca4834" /><Relationship Type="http://schemas.openxmlformats.org/officeDocument/2006/relationships/image" Target="/media/image3c.png" Id="Rf68f394fd6b645aa" /><Relationship Type="http://schemas.openxmlformats.org/officeDocument/2006/relationships/image" Target="/media/image3d.png" Id="R25cf8d59b5264035" /><Relationship Type="http://schemas.openxmlformats.org/officeDocument/2006/relationships/image" Target="/media/image3e.png" Id="Rc9a59aaf897548a5" /><Relationship Type="http://schemas.openxmlformats.org/officeDocument/2006/relationships/image" Target="/media/image3f.png" Id="Rbb4cf1037447417a" /><Relationship Type="http://schemas.openxmlformats.org/officeDocument/2006/relationships/image" Target="/media/image40.png" Id="R73e35c091cf64243" /><Relationship Type="http://schemas.openxmlformats.org/officeDocument/2006/relationships/image" Target="/media/image41.png" Id="R3d3cd43051c84305" /><Relationship Type="http://schemas.openxmlformats.org/officeDocument/2006/relationships/image" Target="/media/image42.png" Id="R6eb39767c1fa451d" /><Relationship Type="http://schemas.openxmlformats.org/officeDocument/2006/relationships/image" Target="/media/image43.png" Id="Rccba6c63a3d640fa" /><Relationship Type="http://schemas.openxmlformats.org/officeDocument/2006/relationships/image" Target="/media/image44.png" Id="R1ecb3d5860c14d04" /><Relationship Type="http://schemas.openxmlformats.org/officeDocument/2006/relationships/image" Target="/media/image45.png" Id="Rd989f8fef53844e4" /><Relationship Type="http://schemas.openxmlformats.org/officeDocument/2006/relationships/image" Target="/media/image46.png" Id="Rbffbb4d2b9044ee1" /><Relationship Type="http://schemas.openxmlformats.org/officeDocument/2006/relationships/image" Target="/media/image47.png" Id="Rb76f6425c4474c93" /><Relationship Type="http://schemas.openxmlformats.org/officeDocument/2006/relationships/image" Target="/media/image48.png" Id="Rcd2438f3c6bf4baf" /><Relationship Type="http://schemas.openxmlformats.org/officeDocument/2006/relationships/image" Target="/media/image49.png" Id="R49f22b7ab7514edb" /><Relationship Type="http://schemas.openxmlformats.org/officeDocument/2006/relationships/image" Target="/media/image4a.png" Id="Rcae54abae8ee41b3" /><Relationship Type="http://schemas.openxmlformats.org/officeDocument/2006/relationships/image" Target="/media/image4b.png" Id="Raa7adda5660e47e8" /><Relationship Type="http://schemas.openxmlformats.org/officeDocument/2006/relationships/image" Target="/media/image4c.png" Id="Rbb089b32d80b459b" /><Relationship Type="http://schemas.openxmlformats.org/officeDocument/2006/relationships/image" Target="/media/image4d.png" Id="Rbd30e1468cec428d" /><Relationship Type="http://schemas.openxmlformats.org/officeDocument/2006/relationships/image" Target="/media/image4e.png" Id="R6fb9fee9c7b4449c" /><Relationship Type="http://schemas.openxmlformats.org/officeDocument/2006/relationships/image" Target="/media/image4f.png" Id="Rc487a567e7c94cc4" /><Relationship Type="http://schemas.openxmlformats.org/officeDocument/2006/relationships/image" Target="/media/image50.png" Id="R3b2eee241aab4017" /><Relationship Type="http://schemas.openxmlformats.org/officeDocument/2006/relationships/image" Target="/media/image51.png" Id="R22caa5513c194702" /><Relationship Type="http://schemas.openxmlformats.org/officeDocument/2006/relationships/image" Target="/media/image52.png" Id="R7a8a72fd465d4f1d" /><Relationship Type="http://schemas.openxmlformats.org/officeDocument/2006/relationships/image" Target="/media/image53.png" Id="Rb2c93cb344cd482d"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henwe\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2B2A53A10FA4D26B289322B4DCDE4D3"/>
        <w:category>
          <w:name w:val="General"/>
          <w:gallery w:val="placeholder"/>
        </w:category>
        <w:types>
          <w:type w:val="bbPlcHdr"/>
        </w:types>
        <w:behaviors>
          <w:behavior w:val="content"/>
        </w:behaviors>
        <w:guid w:val="{F0C3E47D-6F35-40CC-B24A-6BA1601B39D2}"/>
      </w:docPartPr>
      <w:docPartBody>
        <w:p w:rsidR="002F77BE" w:rsidRDefault="00B87FE7">
          <w:pPr>
            <w:pStyle w:val="C2B2A53A10FA4D26B289322B4DCDE4D3"/>
          </w:pPr>
          <w:r w:rsidRPr="00DF198B">
            <w:t>—</w:t>
          </w:r>
        </w:p>
      </w:docPartBody>
    </w:docPart>
    <w:docPart>
      <w:docPartPr>
        <w:name w:val="FF4667DB43124D75B3B538115B329D3F"/>
        <w:category>
          <w:name w:val="General"/>
          <w:gallery w:val="placeholder"/>
        </w:category>
        <w:types>
          <w:type w:val="bbPlcHdr"/>
        </w:types>
        <w:behaviors>
          <w:behavior w:val="content"/>
        </w:behaviors>
        <w:guid w:val="{D325F407-5BEA-44DE-92EC-6DB23FD73E2B}"/>
      </w:docPartPr>
      <w:docPartBody>
        <w:p w:rsidR="002F77BE" w:rsidRDefault="00B87FE7">
          <w:pPr>
            <w:pStyle w:val="FF4667DB43124D75B3B538115B329D3F"/>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7BE"/>
    <w:rsid w:val="0015107B"/>
    <w:rsid w:val="0022116A"/>
    <w:rsid w:val="002F77BE"/>
    <w:rsid w:val="00517DDB"/>
    <w:rsid w:val="005F1A7F"/>
    <w:rsid w:val="00765A24"/>
    <w:rsid w:val="00B47352"/>
    <w:rsid w:val="00B87F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B2A53A10FA4D26B289322B4DCDE4D3">
    <w:name w:val="C2B2A53A10FA4D26B289322B4DCDE4D3"/>
  </w:style>
  <w:style w:type="paragraph" w:customStyle="1" w:styleId="FF4667DB43124D75B3B538115B329D3F">
    <w:name w:val="FF4667DB43124D75B3B538115B329D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7f21a24-9c68-4f7c-b623-9d344f3fb029" xsi:nil="true"/>
    <lcf76f155ced4ddcb4097134ff3c332f xmlns="06cdfd51-e575-499c-a0fa-4ba5978255e0">
      <Terms xmlns="http://schemas.microsoft.com/office/infopath/2007/PartnerControls"/>
    </lcf76f155ced4ddcb4097134ff3c332f>
    <ReferenceId xmlns="06cdfd51-e575-499c-a0fa-4ba5978255e0" xsi:nil="true"/>
    <SharedWithUsers xmlns="e7f21a24-9c68-4f7c-b623-9d344f3fb029">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DAACF78E4A6ED41BD4622234F54D2FA" ma:contentTypeVersion="14" ma:contentTypeDescription="Create a new document." ma:contentTypeScope="" ma:versionID="9b21597c4916f513a186f154b101a4d3">
  <xsd:schema xmlns:xsd="http://www.w3.org/2001/XMLSchema" xmlns:xs="http://www.w3.org/2001/XMLSchema" xmlns:p="http://schemas.microsoft.com/office/2006/metadata/properties" xmlns:ns2="06cdfd51-e575-499c-a0fa-4ba5978255e0" xmlns:ns3="e7f21a24-9c68-4f7c-b623-9d344f3fb029" targetNamespace="http://schemas.microsoft.com/office/2006/metadata/properties" ma:root="true" ma:fieldsID="6d45b3072f89f902ea86f9905167d355" ns2:_="" ns3:_="">
    <xsd:import namespace="06cdfd51-e575-499c-a0fa-4ba5978255e0"/>
    <xsd:import namespace="e7f21a24-9c68-4f7c-b623-9d344f3fb029"/>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cdfd51-e575-499c-a0fa-4ba5978255e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63f89a3b-140b-4a5e-b633-b1940cb2b3f7"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f21a24-9c68-4f7c-b623-9d344f3fb029"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61d5d9e8-0298-4c84-99ad-9b7eb5fbf424}" ma:internalName="TaxCatchAll" ma:showField="CatchAllData" ma:web="e7f21a24-9c68-4f7c-b623-9d344f3fb029">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a508d647-185c-4bdb-bab3-22215a343aeb"/>
  </ds:schemaRefs>
</ds:datastoreItem>
</file>

<file path=customXml/itemProps2.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3.xml><?xml version="1.0" encoding="utf-8"?>
<ds:datastoreItem xmlns:ds="http://schemas.openxmlformats.org/officeDocument/2006/customXml" ds:itemID="{F39918E0-231E-401D-8EF7-01B987D7007D}"/>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Modern student report.dotx</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Chen, Weizhen (Student)</cp:lastModifiedBy>
  <cp:revision>3</cp:revision>
  <dcterms:created xsi:type="dcterms:W3CDTF">2023-06-08T15:44:00Z</dcterms:created>
  <dcterms:modified xsi:type="dcterms:W3CDTF">2023-06-12T04:39:52Z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0x0101009DAACF78E4A6ED41BD4622234F54D2FA</vt:lpwstr>
  </property>
  <property fmtid="{D5CDD505-2E9C-101B-9397-08002B2CF9AE}" pid="3" name="Order">
    <vt:r8>173800</vt:r8>
  </property>
  <property fmtid="{D5CDD505-2E9C-101B-9397-08002B2CF9AE}" pid="4" name="_ExtendedDescription">
    <vt:lpwstr/>
  </property>
  <property fmtid="{D5CDD505-2E9C-101B-9397-08002B2CF9AE}" pid="5" name="TriggerFlowInfo">
    <vt:lpwstr/>
  </property>
  <property fmtid="{D5CDD505-2E9C-101B-9397-08002B2CF9AE}" pid="6" name="ComplianceAssetId">
    <vt:lpwstr/>
  </property>
  <property fmtid="{D5CDD505-2E9C-101B-9397-08002B2CF9AE}" pid="7" name="_SourceUrl">
    <vt:lpwstr/>
  </property>
  <property fmtid="{D5CDD505-2E9C-101B-9397-08002B2CF9AE}" pid="8" name="_SharedFileIndex">
    <vt:lpwstr/>
  </property>
</Properties>
</file>